
<file path=[Content_Types].xml><?xml version="1.0" encoding="utf-8"?>
<Types xmlns="http://schemas.openxmlformats.org/package/2006/content-types">
  <Default Extension="jfif" ContentType="image/jpe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</w:rPr>
        <w:id w:val="-1296670098"/>
        <w:docPartObj>
          <w:docPartGallery w:val="Cover Pages"/>
          <w:docPartUnique/>
        </w:docPartObj>
      </w:sdtPr>
      <w:sdtContent>
        <w:p w:rsidR="00772ECC" w:rsidRPr="00797BDB" w:rsidRDefault="00963E7D">
          <w:pPr>
            <w:rPr>
              <w:rFonts w:ascii="Arial" w:hAnsi="Arial" w:cs="Arial"/>
            </w:rPr>
          </w:pPr>
          <w:r w:rsidRPr="00797BDB">
            <w:rPr>
              <w:rFonts w:ascii="Arial" w:hAnsi="Arial" w:cs="Arial"/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EF6F52A" wp14:editId="63283BE6">
                    <wp:simplePos x="0" y="0"/>
                    <wp:positionH relativeFrom="column">
                      <wp:align>center</wp:align>
                    </wp:positionH>
                    <wp:positionV relativeFrom="margin">
                      <wp:align>center</wp:align>
                    </wp:positionV>
                    <wp:extent cx="6537960" cy="9144000"/>
                    <wp:effectExtent l="38100" t="38100" r="53340" b="53340"/>
                    <wp:wrapNone/>
                    <wp:docPr id="3" name="Group 3">
                      <a:extLst xmlns:a="http://schemas.openxmlformats.org/drawingml/2006/main">
                        <a:ext uri="{C183D7F6-B498-43B3-948B-1728B52AA6E4}">
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537960" cy="9144000"/>
                              <a:chOff x="0" y="0"/>
                              <a:chExt cx="6537960" cy="9144000"/>
                            </a:xfrm>
                          </wpg:grpSpPr>
                          <wps:wsp>
                            <wps:cNvPr id="388" name="Rectangle 388"/>
                            <wps:cNvSpPr/>
                            <wps:spPr>
                              <a:xfrm>
                                <a:off x="0" y="0"/>
                                <a:ext cx="6537960" cy="914400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hilly" dir="t">
                                  <a:rot lat="0" lon="0" rev="18480000"/>
                                </a:lightRig>
                              </a:scene3d>
                              <a:sp3d prstMaterial="clear">
                                <a:bevelT h="63500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003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" name="Text Box 1"/>
                            <wps:cNvSpPr txBox="1"/>
                            <wps:spPr>
                              <a:xfrm>
                                <a:off x="322745" y="3221072"/>
                                <a:ext cx="5912069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55324" w:rsidRPr="00A4712C" w:rsidRDefault="00955324" w:rsidP="00EA3345">
                                  <w:pPr>
                                    <w:jc w:val="center"/>
                                    <w:rPr>
                                      <w:rFonts w:ascii="Arial" w:eastAsiaTheme="majorEastAsia" w:hAnsi="Arial" w:cs="Arial"/>
                                      <w:color w:val="000000" w:themeColor="text1"/>
                                      <w:sz w:val="96"/>
                                      <w:szCs w:val="96"/>
                                    </w:rPr>
                                  </w:pPr>
                                  <w:r w:rsidRPr="00A4712C">
                                    <w:rPr>
                                      <w:rFonts w:ascii="Arial" w:eastAsiaTheme="majorEastAsia" w:hAnsi="Arial" w:cs="Arial"/>
                                      <w:color w:val="000000" w:themeColor="text1"/>
                                      <w:sz w:val="96"/>
                                      <w:szCs w:val="96"/>
                                    </w:rPr>
                                    <w:t>Music Shop</w:t>
                                  </w:r>
                                </w:p>
                                <w:p w:rsidR="00955324" w:rsidRPr="00A4712C" w:rsidRDefault="00955324" w:rsidP="00EA334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" name="Text Box 2"/>
                            <wps:cNvSpPr txBox="1"/>
                            <wps:spPr>
                              <a:xfrm>
                                <a:off x="322498" y="4906957"/>
                                <a:ext cx="5948980" cy="118008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55324" w:rsidRPr="00A4712C" w:rsidRDefault="00955324" w:rsidP="00676866">
                                  <w:pPr>
                                    <w:jc w:val="center"/>
                                    <w:rPr>
                                      <w:rFonts w:ascii="Arial" w:eastAsiaTheme="majorEastAsia" w:hAnsi="Arial" w:cs="Arial"/>
                                      <w:color w:val="000000" w:themeColor="text1"/>
                                      <w:sz w:val="52"/>
                                      <w:szCs w:val="48"/>
                                      <w:lang w:val="bg-BG"/>
                                    </w:rPr>
                                  </w:pPr>
                                  <w:r w:rsidRPr="00A4712C">
                                    <w:rPr>
                                      <w:rFonts w:ascii="Arial" w:hAnsi="Arial" w:cs="Arial"/>
                                      <w:color w:val="000000" w:themeColor="text1"/>
                                      <w:sz w:val="52"/>
                                      <w:szCs w:val="52"/>
                                      <w:lang w:val="bg-BG"/>
                                    </w:rPr>
                                    <w:t>Документация на курсова работа – УП3-Зимен семестър 2023/24г.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110000</wp14:pctHeight>
                    </wp14:sizeRelV>
                  </wp:anchor>
                </w:drawing>
              </mc:Choice>
              <mc:Fallback>
                <w:pict>
                  <v:group w14:anchorId="7EF6F52A" id="Group 3" o:spid="_x0000_s1026" style="position:absolute;margin-left:0;margin-top:0;width:514.8pt;height:10in;z-index:251662336;mso-width-percent:1100;mso-height-percent:1100;mso-position-horizontal:center;mso-position-vertical:center;mso-position-vertical-relative:margin;mso-width-percent:1100;mso-height-percent:1100;mso-width-relative:margin;mso-height-relative:margin" coordsize="65379,91440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">
                    <v:rect id="Rectangle 388" o:spid="_x0000_s1027" style="position:absolute;width:65379;height:9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D4YsAA&#10;AADcAAAADwAAAGRycy9kb3ducmV2LnhtbERPy4rCMBTdC/5DuMLsNNWhItUoIgoOzMYHgrtrc22L&#10;zU1Nonb+frIQXB7Oe7ZoTS2e5HxlWcFwkIAgzq2uuFBwPGz6ExA+IGusLZOCP/KwmHc7M8y0ffGO&#10;nvtQiBjCPkMFZQhNJqXPSzLoB7YhjtzVOoMhQldI7fAVw00tR0kylgYrjg0lNrQqKb/tH0aBOcn0&#10;eJe3wzr9qUe/Z7ykuXFKffXa5RREoDZ8xG/3Viv4nsS18Uw8AnL+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nD4YsAAAADcAAAADwAAAAAAAAAAAAAAAACYAgAAZHJzL2Rvd25y&#10;ZXYueG1sUEsFBgAAAAAEAAQA9QAAAIUDAAAAAA==&#10;" stroked="f" strokeweight="1pt">
                      <v:fill r:id="rId11" o:title="" recolor="t" rotate="t" type="frame"/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8" type="#_x0000_t202" style="position:absolute;left:3227;top:32210;width:59121;height:9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lTMAA&#10;AADaAAAADwAAAGRycy9kb3ducmV2LnhtbERPy6rCMBDdX/Afwgh3d00VFKlGkYIocl342Lgbm7Et&#10;NpPaRK1+vREEV8PhPGc8bUwpblS7wrKCbicCQZxaXXCmYL+b/w1BOI+ssbRMCh7kYDpp/Ywx1vbO&#10;G7ptfSZCCLsYFeTeV7GULs3JoOvYijhwJ1sb9AHWmdQ13kO4KWUvigbSYMGhIceKkpzS8/ZqFKyS&#10;+Ro3x54ZPstk8X+aVZf9oa/Ub7uZjUB4avxX/HEvdZgP71feV0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lnlTMAAAADaAAAADwAAAAAAAAAAAAAAAACYAgAAZHJzL2Rvd25y&#10;ZXYueG1sUEsFBgAAAAAEAAQA9QAAAIUDAAAAAA==&#10;" filled="f" stroked="f" strokeweight=".5pt">
                      <v:textbox>
                        <w:txbxContent>
                          <w:p w:rsidR="00955324" w:rsidRPr="00A4712C" w:rsidRDefault="00955324" w:rsidP="00EA3345">
                            <w:pPr>
                              <w:jc w:val="center"/>
                              <w:rPr>
                                <w:rFonts w:ascii="Arial" w:eastAsiaTheme="majorEastAsia" w:hAnsi="Arial" w:cs="Arial"/>
                                <w:color w:val="000000" w:themeColor="text1"/>
                                <w:sz w:val="96"/>
                                <w:szCs w:val="96"/>
                              </w:rPr>
                            </w:pPr>
                            <w:r w:rsidRPr="00A4712C">
                              <w:rPr>
                                <w:rFonts w:ascii="Arial" w:eastAsiaTheme="majorEastAsia" w:hAnsi="Arial" w:cs="Arial"/>
                                <w:color w:val="000000" w:themeColor="text1"/>
                                <w:sz w:val="96"/>
                                <w:szCs w:val="96"/>
                              </w:rPr>
                              <w:t>Music Shop</w:t>
                            </w:r>
                          </w:p>
                          <w:p w:rsidR="00955324" w:rsidRPr="00A4712C" w:rsidRDefault="00955324" w:rsidP="00EA334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shape>
                    <v:shape id="Text Box 2" o:spid="_x0000_s1029" type="#_x0000_t202" style="position:absolute;left:3224;top:49069;width:59490;height:11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t7O8IA&#10;AADaAAAADwAAAGRycy9kb3ducmV2LnhtbESPQYvCMBSE74L/ITxhb5paWJFqFCmIIutB14u3Z/Ns&#10;i81LbaJ2/fVGEPY4zMw3zHTemkrcqXGlZQXDQQSCOLO65FzB4XfZH4NwHlljZZkU/JGD+azbmWKi&#10;7YN3dN/7XAQIuwQVFN7XiZQuK8igG9iaOHhn2xj0QTa51A0+AtxUMo6ikTRYclgosKa0oOyyvxkF&#10;m3S5xd0pNuNnla5+zov6ejh+K/XVaxcTEJ5a/x/+tNdaQQzvK+EGyN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i3s7wgAAANoAAAAPAAAAAAAAAAAAAAAAAJgCAABkcnMvZG93&#10;bnJldi54bWxQSwUGAAAAAAQABAD1AAAAhwMAAAAA&#10;" filled="f" stroked="f" strokeweight=".5pt">
                      <v:textbox>
                        <w:txbxContent>
                          <w:p w:rsidR="00955324" w:rsidRPr="00A4712C" w:rsidRDefault="00955324" w:rsidP="00676866">
                            <w:pPr>
                              <w:jc w:val="center"/>
                              <w:rPr>
                                <w:rFonts w:ascii="Arial" w:eastAsiaTheme="majorEastAsia" w:hAnsi="Arial" w:cs="Arial"/>
                                <w:color w:val="000000" w:themeColor="text1"/>
                                <w:sz w:val="52"/>
                                <w:szCs w:val="48"/>
                                <w:lang w:val="bg-BG"/>
                              </w:rPr>
                            </w:pPr>
                            <w:r w:rsidRPr="00A4712C">
                              <w:rPr>
                                <w:rFonts w:ascii="Arial" w:hAnsi="Arial" w:cs="Arial"/>
                                <w:color w:val="000000" w:themeColor="text1"/>
                                <w:sz w:val="52"/>
                                <w:szCs w:val="52"/>
                                <w:lang w:val="bg-BG"/>
                              </w:rPr>
                              <w:t>Документация на курсова работа – УП3-Зимен семестър 2023/24г.</w:t>
                            </w:r>
                          </w:p>
                        </w:txbxContent>
                      </v:textbox>
                    </v:shape>
                    <w10:wrap anchory="margin"/>
                  </v:group>
                </w:pict>
              </mc:Fallback>
            </mc:AlternateContent>
          </w:r>
        </w:p>
        <w:p w:rsidR="00772ECC" w:rsidRPr="00797BDB" w:rsidRDefault="00772ECC">
          <w:pPr>
            <w:rPr>
              <w:rFonts w:ascii="Arial" w:hAnsi="Arial" w:cs="Arial"/>
            </w:rPr>
          </w:pPr>
        </w:p>
        <w:p w:rsidR="00772ECC" w:rsidRPr="00797BDB" w:rsidRDefault="00772ECC">
          <w:pPr>
            <w:rPr>
              <w:rFonts w:ascii="Arial" w:hAnsi="Arial" w:cs="Arial"/>
            </w:rPr>
          </w:pPr>
        </w:p>
        <w:p w:rsidR="00772ECC" w:rsidRPr="00797BDB" w:rsidRDefault="00772ECC">
          <w:pPr>
            <w:rPr>
              <w:rFonts w:ascii="Arial" w:hAnsi="Arial" w:cs="Arial"/>
            </w:rPr>
          </w:pPr>
        </w:p>
        <w:p w:rsidR="00772ECC" w:rsidRPr="00797BDB" w:rsidRDefault="00676866">
          <w:pPr>
            <w:spacing w:after="70"/>
            <w:rPr>
              <w:rFonts w:ascii="Arial" w:hAnsi="Arial" w:cs="Arial"/>
            </w:rPr>
          </w:pPr>
          <w:r w:rsidRPr="00797BDB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09604760" wp14:editId="4D9EEED6">
                    <wp:simplePos x="0" y="0"/>
                    <wp:positionH relativeFrom="column">
                      <wp:posOffset>-58366</wp:posOffset>
                    </wp:positionH>
                    <wp:positionV relativeFrom="paragraph">
                      <wp:posOffset>4250150</wp:posOffset>
                    </wp:positionV>
                    <wp:extent cx="5865777" cy="2597285"/>
                    <wp:effectExtent l="0" t="0" r="0" b="0"/>
                    <wp:wrapNone/>
                    <wp:docPr id="6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65777" cy="25972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55324" w:rsidRPr="00072CD8" w:rsidRDefault="00955324" w:rsidP="0080059E">
                                <w:pPr>
                                  <w:jc w:val="right"/>
                                  <w:rPr>
                                    <w:rFonts w:ascii="Arial" w:hAnsi="Arial" w:cs="Arial"/>
                                    <w:color w:val="000000" w:themeColor="text1"/>
                                    <w:lang w:val="bg-BG"/>
                                  </w:rPr>
                                </w:pPr>
                                <w:r w:rsidRPr="00072CD8">
                                  <w:rPr>
                                    <w:rFonts w:ascii="Arial" w:hAnsi="Arial" w:cs="Arial"/>
                                    <w:color w:val="000000" w:themeColor="text1"/>
                                    <w:lang w:val="bg-BG"/>
                                  </w:rPr>
                                  <w:t xml:space="preserve">Момчил Милков - </w:t>
                                </w:r>
                                <w:r w:rsidR="00721819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20621535</w:t>
                                </w:r>
                                <w:r w:rsidRPr="00072CD8">
                                  <w:rPr>
                                    <w:rFonts w:ascii="Arial" w:hAnsi="Arial" w:cs="Arial"/>
                                    <w:color w:val="000000" w:themeColor="text1"/>
                                    <w:lang w:val="bg-BG"/>
                                  </w:rPr>
                                  <w:t xml:space="preserve"> </w:t>
                                </w:r>
                              </w:p>
                              <w:p w:rsidR="00955324" w:rsidRPr="00721819" w:rsidRDefault="00955324" w:rsidP="0080059E">
                                <w:pPr>
                                  <w:jc w:val="right"/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</w:pPr>
                                <w:r w:rsidRPr="00072CD8">
                                  <w:rPr>
                                    <w:rFonts w:ascii="Arial" w:hAnsi="Arial" w:cs="Arial"/>
                                    <w:color w:val="000000" w:themeColor="text1"/>
                                    <w:lang w:val="bg-BG"/>
                                  </w:rPr>
                                  <w:t xml:space="preserve">Борис Луков - </w:t>
                                </w:r>
                                <w:r w:rsidR="00721819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20621544</w:t>
                                </w:r>
                              </w:p>
                              <w:p w:rsidR="00955324" w:rsidRPr="00721819" w:rsidRDefault="00955324" w:rsidP="0080059E">
                                <w:pPr>
                                  <w:jc w:val="right"/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</w:pPr>
                                <w:r w:rsidRPr="00072CD8">
                                  <w:rPr>
                                    <w:rFonts w:ascii="Arial" w:hAnsi="Arial" w:cs="Arial"/>
                                    <w:color w:val="000000" w:themeColor="text1"/>
                                    <w:lang w:val="bg-BG"/>
                                  </w:rPr>
                                  <w:t xml:space="preserve">Стоян Орцев - </w:t>
                                </w:r>
                                <w:r w:rsidR="00721819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20621550</w:t>
                                </w:r>
                              </w:p>
                              <w:p w:rsidR="00955324" w:rsidRPr="00072CD8" w:rsidRDefault="00955324" w:rsidP="0080059E">
                                <w:pPr>
                                  <w:jc w:val="right"/>
                                  <w:rPr>
                                    <w:rFonts w:ascii="Arial" w:hAnsi="Arial" w:cs="Arial"/>
                                    <w:color w:val="000000" w:themeColor="text1"/>
                                    <w:lang w:val="bg-BG"/>
                                  </w:rPr>
                                </w:pPr>
                                <w:r w:rsidRPr="00072CD8">
                                  <w:rPr>
                                    <w:rFonts w:ascii="Arial" w:hAnsi="Arial" w:cs="Arial"/>
                                    <w:color w:val="000000" w:themeColor="text1"/>
                                    <w:lang w:val="bg-BG"/>
                                  </w:rPr>
                                  <w:t>Илия Чакъров - 18621779</w:t>
                                </w:r>
                              </w:p>
                              <w:p w:rsidR="00955324" w:rsidRPr="00072CD8" w:rsidRDefault="00955324" w:rsidP="0080059E">
                                <w:pPr>
                                  <w:jc w:val="right"/>
                                  <w:rPr>
                                    <w:rFonts w:ascii="Arial" w:hAnsi="Arial" w:cs="Arial"/>
                                    <w:color w:val="000000" w:themeColor="text1"/>
                                    <w:lang w:val="bg-BG"/>
                                  </w:rPr>
                                </w:pPr>
                              </w:p>
                              <w:p w:rsidR="00955324" w:rsidRPr="00072CD8" w:rsidRDefault="00955324" w:rsidP="0080059E">
                                <w:pPr>
                                  <w:jc w:val="right"/>
                                  <w:rPr>
                                    <w:rFonts w:ascii="Arial" w:eastAsiaTheme="majorEastAsia" w:hAnsi="Arial" w:cs="Arial"/>
                                    <w:color w:val="000000" w:themeColor="text1"/>
                                    <w:szCs w:val="48"/>
                                    <w:lang w:val="bg-BG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9604760" id="Text Box 6" o:spid="_x0000_s1030" type="#_x0000_t202" style="position:absolute;margin-left:-4.6pt;margin-top:334.65pt;width:461.85pt;height:204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" filled="f" stroked="f" strokeweight=".5pt">
                    <v:textbox>
                      <w:txbxContent>
                        <w:p w:rsidR="00955324" w:rsidRPr="00072CD8" w:rsidRDefault="00955324" w:rsidP="0080059E">
                          <w:pPr>
                            <w:jc w:val="right"/>
                            <w:rPr>
                              <w:rFonts w:ascii="Arial" w:hAnsi="Arial" w:cs="Arial"/>
                              <w:color w:val="000000" w:themeColor="text1"/>
                              <w:lang w:val="bg-BG"/>
                            </w:rPr>
                          </w:pPr>
                          <w:r w:rsidRPr="00072CD8">
                            <w:rPr>
                              <w:rFonts w:ascii="Arial" w:hAnsi="Arial" w:cs="Arial"/>
                              <w:color w:val="000000" w:themeColor="text1"/>
                              <w:lang w:val="bg-BG"/>
                            </w:rPr>
                            <w:t xml:space="preserve">Момчил Милков - </w:t>
                          </w:r>
                          <w:r w:rsidR="00721819">
                            <w:rPr>
                              <w:rFonts w:ascii="Arial" w:hAnsi="Arial" w:cs="Arial"/>
                              <w:color w:val="000000" w:themeColor="text1"/>
                            </w:rPr>
                            <w:t>20621535</w:t>
                          </w:r>
                          <w:r w:rsidRPr="00072CD8">
                            <w:rPr>
                              <w:rFonts w:ascii="Arial" w:hAnsi="Arial" w:cs="Arial"/>
                              <w:color w:val="000000" w:themeColor="text1"/>
                              <w:lang w:val="bg-BG"/>
                            </w:rPr>
                            <w:t xml:space="preserve"> </w:t>
                          </w:r>
                        </w:p>
                        <w:p w:rsidR="00955324" w:rsidRPr="00721819" w:rsidRDefault="00955324" w:rsidP="0080059E">
                          <w:pPr>
                            <w:jc w:val="right"/>
                            <w:rPr>
                              <w:rFonts w:ascii="Arial" w:hAnsi="Arial" w:cs="Arial"/>
                              <w:color w:val="000000" w:themeColor="text1"/>
                            </w:rPr>
                          </w:pPr>
                          <w:r w:rsidRPr="00072CD8">
                            <w:rPr>
                              <w:rFonts w:ascii="Arial" w:hAnsi="Arial" w:cs="Arial"/>
                              <w:color w:val="000000" w:themeColor="text1"/>
                              <w:lang w:val="bg-BG"/>
                            </w:rPr>
                            <w:t xml:space="preserve">Борис Луков - </w:t>
                          </w:r>
                          <w:r w:rsidR="00721819">
                            <w:rPr>
                              <w:rFonts w:ascii="Arial" w:hAnsi="Arial" w:cs="Arial"/>
                              <w:color w:val="000000" w:themeColor="text1"/>
                            </w:rPr>
                            <w:t>20621544</w:t>
                          </w:r>
                        </w:p>
                        <w:p w:rsidR="00955324" w:rsidRPr="00721819" w:rsidRDefault="00955324" w:rsidP="0080059E">
                          <w:pPr>
                            <w:jc w:val="right"/>
                            <w:rPr>
                              <w:rFonts w:ascii="Arial" w:hAnsi="Arial" w:cs="Arial"/>
                              <w:color w:val="000000" w:themeColor="text1"/>
                            </w:rPr>
                          </w:pPr>
                          <w:r w:rsidRPr="00072CD8">
                            <w:rPr>
                              <w:rFonts w:ascii="Arial" w:hAnsi="Arial" w:cs="Arial"/>
                              <w:color w:val="000000" w:themeColor="text1"/>
                              <w:lang w:val="bg-BG"/>
                            </w:rPr>
                            <w:t xml:space="preserve">Стоян Орцев - </w:t>
                          </w:r>
                          <w:r w:rsidR="00721819">
                            <w:rPr>
                              <w:rFonts w:ascii="Arial" w:hAnsi="Arial" w:cs="Arial"/>
                              <w:color w:val="000000" w:themeColor="text1"/>
                            </w:rPr>
                            <w:t>20621550</w:t>
                          </w:r>
                        </w:p>
                        <w:p w:rsidR="00955324" w:rsidRPr="00072CD8" w:rsidRDefault="00955324" w:rsidP="0080059E">
                          <w:pPr>
                            <w:jc w:val="right"/>
                            <w:rPr>
                              <w:rFonts w:ascii="Arial" w:hAnsi="Arial" w:cs="Arial"/>
                              <w:color w:val="000000" w:themeColor="text1"/>
                              <w:lang w:val="bg-BG"/>
                            </w:rPr>
                          </w:pPr>
                          <w:r w:rsidRPr="00072CD8">
                            <w:rPr>
                              <w:rFonts w:ascii="Arial" w:hAnsi="Arial" w:cs="Arial"/>
                              <w:color w:val="000000" w:themeColor="text1"/>
                              <w:lang w:val="bg-BG"/>
                            </w:rPr>
                            <w:t>Илия Чакъров - 18621779</w:t>
                          </w:r>
                        </w:p>
                        <w:p w:rsidR="00955324" w:rsidRPr="00072CD8" w:rsidRDefault="00955324" w:rsidP="0080059E">
                          <w:pPr>
                            <w:jc w:val="right"/>
                            <w:rPr>
                              <w:rFonts w:ascii="Arial" w:hAnsi="Arial" w:cs="Arial"/>
                              <w:color w:val="000000" w:themeColor="text1"/>
                              <w:lang w:val="bg-BG"/>
                            </w:rPr>
                          </w:pPr>
                        </w:p>
                        <w:p w:rsidR="00955324" w:rsidRPr="00072CD8" w:rsidRDefault="00955324" w:rsidP="0080059E">
                          <w:pPr>
                            <w:jc w:val="right"/>
                            <w:rPr>
                              <w:rFonts w:ascii="Arial" w:eastAsiaTheme="majorEastAsia" w:hAnsi="Arial" w:cs="Arial"/>
                              <w:color w:val="000000" w:themeColor="text1"/>
                              <w:szCs w:val="48"/>
                              <w:lang w:val="bg-BG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963E7D" w:rsidRPr="00797BDB">
            <w:rPr>
              <w:rFonts w:ascii="Arial" w:hAnsi="Arial" w:cs="Arial"/>
            </w:rPr>
            <w:br w:type="page"/>
          </w:r>
        </w:p>
      </w:sdtContent>
    </w:sdt>
    <w:p w:rsidR="00772ECC" w:rsidRPr="00797BDB" w:rsidRDefault="00F43D21" w:rsidP="00F43D21">
      <w:pPr>
        <w:pStyle w:val="Heading1"/>
        <w:rPr>
          <w:rFonts w:ascii="Arial" w:hAnsi="Arial" w:cs="Arial"/>
        </w:rPr>
      </w:pPr>
      <w:r w:rsidRPr="00797BDB">
        <w:rPr>
          <w:rFonts w:ascii="Arial" w:hAnsi="Arial" w:cs="Arial"/>
          <w:lang w:val="bg-BG"/>
        </w:rPr>
        <w:lastRenderedPageBreak/>
        <w:t>Задание на проекта</w:t>
      </w:r>
    </w:p>
    <w:p w:rsidR="00772ECC" w:rsidRPr="00797BDB" w:rsidRDefault="00F43D21" w:rsidP="00F43D21">
      <w:pPr>
        <w:pStyle w:val="Title"/>
        <w:rPr>
          <w:rFonts w:ascii="Arial" w:hAnsi="Arial" w:cs="Arial"/>
          <w:lang w:val="bg-BG"/>
        </w:rPr>
      </w:pPr>
      <w:bookmarkStart w:id="0" w:name="_Live_layout_and"/>
      <w:bookmarkStart w:id="1" w:name="_Simple_Markup"/>
      <w:bookmarkEnd w:id="0"/>
      <w:bookmarkEnd w:id="1"/>
      <w:r w:rsidRPr="00797BDB">
        <w:rPr>
          <w:rFonts w:ascii="Arial" w:hAnsi="Arial" w:cs="Arial"/>
          <w:lang w:val="bg-BG"/>
        </w:rPr>
        <w:t>Цел:</w:t>
      </w:r>
    </w:p>
    <w:p w:rsidR="00F43D21" w:rsidRPr="00797BDB" w:rsidRDefault="00F43D21" w:rsidP="00F43D21">
      <w:pPr>
        <w:rPr>
          <w:rFonts w:ascii="Arial" w:hAnsi="Arial" w:cs="Arial"/>
          <w:color w:val="000000" w:themeColor="text1"/>
          <w:lang w:val="bg-BG"/>
        </w:rPr>
      </w:pPr>
      <w:r w:rsidRPr="00797BDB">
        <w:rPr>
          <w:rFonts w:ascii="Arial" w:hAnsi="Arial" w:cs="Arial"/>
          <w:color w:val="000000" w:themeColor="text1"/>
          <w:lang w:val="bg-BG"/>
        </w:rPr>
        <w:t>Моделиране и изграждане на База от Данни, обслужваща система за продажба на музикални</w:t>
      </w:r>
      <w:r w:rsidRPr="00797BDB">
        <w:rPr>
          <w:rFonts w:ascii="Arial" w:hAnsi="Arial" w:cs="Arial"/>
          <w:color w:val="000000" w:themeColor="text1"/>
        </w:rPr>
        <w:t xml:space="preserve"> </w:t>
      </w:r>
      <w:r w:rsidRPr="00797BDB">
        <w:rPr>
          <w:rFonts w:ascii="Arial" w:hAnsi="Arial" w:cs="Arial"/>
          <w:color w:val="000000" w:themeColor="text1"/>
          <w:lang w:val="bg-BG"/>
        </w:rPr>
        <w:t>продукти.</w:t>
      </w:r>
    </w:p>
    <w:p w:rsidR="00F43D21" w:rsidRPr="00797BDB" w:rsidRDefault="00F43D21" w:rsidP="00F43D21">
      <w:pPr>
        <w:rPr>
          <w:rFonts w:ascii="Arial" w:hAnsi="Arial" w:cs="Arial"/>
          <w:color w:val="000000" w:themeColor="text1"/>
        </w:rPr>
      </w:pPr>
      <w:proofErr w:type="spellStart"/>
      <w:r w:rsidRPr="00797BDB">
        <w:rPr>
          <w:rStyle w:val="TitleChar"/>
          <w:rFonts w:ascii="Arial" w:hAnsi="Arial" w:cs="Arial"/>
          <w:color w:val="000000" w:themeColor="text1"/>
        </w:rPr>
        <w:t>Описание</w:t>
      </w:r>
      <w:proofErr w:type="spellEnd"/>
      <w:r w:rsidR="00B26D15" w:rsidRPr="00797BDB">
        <w:rPr>
          <w:rStyle w:val="TitleChar"/>
          <w:rFonts w:ascii="Arial" w:hAnsi="Arial" w:cs="Arial"/>
          <w:color w:val="000000" w:themeColor="text1"/>
        </w:rPr>
        <w:t xml:space="preserve"> </w:t>
      </w:r>
      <w:r w:rsidR="00B26D15" w:rsidRPr="00797BDB">
        <w:rPr>
          <w:rStyle w:val="TitleChar"/>
          <w:rFonts w:ascii="Arial" w:hAnsi="Arial" w:cs="Arial"/>
          <w:color w:val="000000" w:themeColor="text1"/>
          <w:lang w:val="bg-BG"/>
        </w:rPr>
        <w:t>и изисквания</w:t>
      </w:r>
      <w:proofErr w:type="gramStart"/>
      <w:r w:rsidRPr="00797BDB">
        <w:rPr>
          <w:rStyle w:val="TitleChar"/>
          <w:rFonts w:ascii="Arial" w:hAnsi="Arial" w:cs="Arial"/>
          <w:color w:val="000000" w:themeColor="text1"/>
        </w:rPr>
        <w:t>:</w:t>
      </w:r>
      <w:proofErr w:type="gramEnd"/>
      <w:r w:rsidRPr="00797BDB">
        <w:rPr>
          <w:rStyle w:val="TitleChar"/>
          <w:rFonts w:ascii="Arial" w:hAnsi="Arial" w:cs="Arial"/>
        </w:rPr>
        <w:br/>
      </w:r>
      <w:proofErr w:type="spellStart"/>
      <w:r w:rsidRPr="00797BDB">
        <w:rPr>
          <w:rFonts w:ascii="Arial" w:hAnsi="Arial" w:cs="Arial"/>
          <w:color w:val="000000" w:themeColor="text1"/>
        </w:rPr>
        <w:t>Има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три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основни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обекта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: </w:t>
      </w:r>
      <w:proofErr w:type="spellStart"/>
      <w:r w:rsidRPr="00797BDB">
        <w:rPr>
          <w:rFonts w:ascii="Arial" w:hAnsi="Arial" w:cs="Arial"/>
          <w:color w:val="000000" w:themeColor="text1"/>
        </w:rPr>
        <w:t>Музикален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продукт</w:t>
      </w:r>
      <w:proofErr w:type="spellEnd"/>
      <w:r w:rsidRPr="00797BDB">
        <w:rPr>
          <w:rFonts w:ascii="Arial" w:hAnsi="Arial" w:cs="Arial"/>
          <w:color w:val="000000" w:themeColor="text1"/>
        </w:rPr>
        <w:t>(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Продукт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),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Продажба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и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Наличност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797BDB">
        <w:rPr>
          <w:rFonts w:ascii="Arial" w:hAnsi="Arial" w:cs="Arial"/>
          <w:color w:val="000000" w:themeColor="text1"/>
        </w:rPr>
        <w:t>Всеки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продукт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се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характеризира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с </w:t>
      </w:r>
      <w:proofErr w:type="spellStart"/>
      <w:r w:rsidRPr="00797BDB">
        <w:rPr>
          <w:rFonts w:ascii="Arial" w:hAnsi="Arial" w:cs="Arial"/>
          <w:color w:val="000000" w:themeColor="text1"/>
        </w:rPr>
        <w:t>вид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797BDB">
        <w:rPr>
          <w:rFonts w:ascii="Arial" w:hAnsi="Arial" w:cs="Arial"/>
          <w:color w:val="000000" w:themeColor="text1"/>
        </w:rPr>
        <w:t>година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на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издаване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,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наименование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,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изпълнител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,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жанр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797BDB">
        <w:rPr>
          <w:rFonts w:ascii="Arial" w:hAnsi="Arial" w:cs="Arial"/>
          <w:color w:val="000000" w:themeColor="text1"/>
        </w:rPr>
        <w:t>музикална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компания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и </w:t>
      </w:r>
      <w:proofErr w:type="spellStart"/>
      <w:r w:rsidRPr="00797BDB">
        <w:rPr>
          <w:rFonts w:ascii="Arial" w:hAnsi="Arial" w:cs="Arial"/>
          <w:color w:val="000000" w:themeColor="text1"/>
        </w:rPr>
        <w:t>единична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цена</w:t>
      </w:r>
      <w:proofErr w:type="spellEnd"/>
      <w:r w:rsidRPr="00797BDB">
        <w:rPr>
          <w:rFonts w:ascii="Arial" w:hAnsi="Arial" w:cs="Arial"/>
          <w:color w:val="000000" w:themeColor="text1"/>
        </w:rPr>
        <w:t>.</w:t>
      </w:r>
    </w:p>
    <w:p w:rsidR="00B26D15" w:rsidRPr="00797BDB" w:rsidRDefault="00F43D21" w:rsidP="00F43D21">
      <w:pPr>
        <w:rPr>
          <w:rFonts w:ascii="Arial" w:hAnsi="Arial" w:cs="Arial"/>
          <w:color w:val="000000" w:themeColor="text1"/>
        </w:rPr>
      </w:pPr>
      <w:proofErr w:type="spellStart"/>
      <w:r w:rsidRPr="00797BDB">
        <w:rPr>
          <w:rFonts w:ascii="Arial" w:hAnsi="Arial" w:cs="Arial"/>
          <w:color w:val="000000" w:themeColor="text1"/>
        </w:rPr>
        <w:t>Всеки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клиент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трябва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да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бъде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описан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с </w:t>
      </w:r>
      <w:proofErr w:type="spellStart"/>
      <w:r w:rsidRPr="00797BDB">
        <w:rPr>
          <w:rFonts w:ascii="Arial" w:hAnsi="Arial" w:cs="Arial"/>
          <w:color w:val="000000" w:themeColor="text1"/>
        </w:rPr>
        <w:t>достатъчно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идентиф</w:t>
      </w:r>
      <w:r w:rsidR="00B26D15" w:rsidRPr="00797BDB">
        <w:rPr>
          <w:rFonts w:ascii="Arial" w:hAnsi="Arial" w:cs="Arial"/>
          <w:color w:val="000000" w:themeColor="text1"/>
        </w:rPr>
        <w:t>ициращи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данни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,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както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и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данни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за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контакт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797BDB">
        <w:rPr>
          <w:rFonts w:ascii="Arial" w:hAnsi="Arial" w:cs="Arial"/>
          <w:color w:val="000000" w:themeColor="text1"/>
        </w:rPr>
        <w:t>При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наличие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на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чувствителни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данни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797BDB">
        <w:rPr>
          <w:rFonts w:ascii="Arial" w:hAnsi="Arial" w:cs="Arial"/>
          <w:color w:val="000000" w:themeColor="text1"/>
        </w:rPr>
        <w:t>по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желан</w:t>
      </w:r>
      <w:r w:rsidR="00B26D15" w:rsidRPr="00797BDB">
        <w:rPr>
          <w:rFonts w:ascii="Arial" w:hAnsi="Arial" w:cs="Arial"/>
          <w:color w:val="000000" w:themeColor="text1"/>
        </w:rPr>
        <w:t>ие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могат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да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бъдат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криптирани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по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свободно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избран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метод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797BDB">
        <w:rPr>
          <w:rFonts w:ascii="Arial" w:hAnsi="Arial" w:cs="Arial"/>
          <w:color w:val="000000" w:themeColor="text1"/>
        </w:rPr>
        <w:t>Всеки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клиент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може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да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прави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не</w:t>
      </w:r>
      <w:r w:rsidR="00B26D15" w:rsidRPr="00797BDB">
        <w:rPr>
          <w:rFonts w:ascii="Arial" w:hAnsi="Arial" w:cs="Arial"/>
          <w:color w:val="000000" w:themeColor="text1"/>
        </w:rPr>
        <w:t>ограничен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брой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покупки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.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Но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една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покупка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може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да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е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само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от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един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клиент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. </w:t>
      </w:r>
    </w:p>
    <w:p w:rsidR="00F43D21" w:rsidRPr="00797BDB" w:rsidRDefault="00F43D21" w:rsidP="00F43D21">
      <w:pPr>
        <w:rPr>
          <w:rFonts w:ascii="Arial" w:hAnsi="Arial" w:cs="Arial"/>
          <w:color w:val="000000" w:themeColor="text1"/>
        </w:rPr>
      </w:pPr>
      <w:proofErr w:type="spellStart"/>
      <w:r w:rsidRPr="00797BDB">
        <w:rPr>
          <w:rFonts w:ascii="Arial" w:hAnsi="Arial" w:cs="Arial"/>
          <w:color w:val="000000" w:themeColor="text1"/>
        </w:rPr>
        <w:t>Служителите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трябва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да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се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характеризират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с </w:t>
      </w:r>
      <w:proofErr w:type="spellStart"/>
      <w:r w:rsidRPr="00797BDB">
        <w:rPr>
          <w:rFonts w:ascii="Arial" w:hAnsi="Arial" w:cs="Arial"/>
          <w:color w:val="000000" w:themeColor="text1"/>
        </w:rPr>
        <w:t>име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797BDB">
        <w:rPr>
          <w:rFonts w:ascii="Arial" w:hAnsi="Arial" w:cs="Arial"/>
          <w:color w:val="000000" w:themeColor="text1"/>
        </w:rPr>
        <w:t>телефон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и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позиция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.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Една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="00B26D15" w:rsidRPr="00797BDB">
        <w:rPr>
          <w:rFonts w:ascii="Arial" w:hAnsi="Arial" w:cs="Arial"/>
          <w:color w:val="000000" w:themeColor="text1"/>
        </w:rPr>
        <w:t>поръчка</w:t>
      </w:r>
      <w:proofErr w:type="spellEnd"/>
      <w:r w:rsidR="00B26D15" w:rsidRPr="00797BDB">
        <w:rPr>
          <w:rFonts w:ascii="Arial" w:hAnsi="Arial" w:cs="Arial"/>
          <w:color w:val="000000" w:themeColor="text1"/>
        </w:rPr>
        <w:t>(</w:t>
      </w:r>
      <w:proofErr w:type="spellStart"/>
      <w:proofErr w:type="gramEnd"/>
      <w:r w:rsidR="00B26D15" w:rsidRPr="00797BDB">
        <w:rPr>
          <w:rFonts w:ascii="Arial" w:hAnsi="Arial" w:cs="Arial"/>
          <w:color w:val="000000" w:themeColor="text1"/>
        </w:rPr>
        <w:t>продажба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) </w:t>
      </w:r>
      <w:proofErr w:type="spellStart"/>
      <w:r w:rsidRPr="00797BDB">
        <w:rPr>
          <w:rFonts w:ascii="Arial" w:hAnsi="Arial" w:cs="Arial"/>
          <w:color w:val="000000" w:themeColor="text1"/>
        </w:rPr>
        <w:t>може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да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е </w:t>
      </w:r>
      <w:proofErr w:type="spellStart"/>
      <w:r w:rsidRPr="00797BDB">
        <w:rPr>
          <w:rFonts w:ascii="Arial" w:hAnsi="Arial" w:cs="Arial"/>
          <w:color w:val="000000" w:themeColor="text1"/>
        </w:rPr>
        <w:t>зачислена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само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към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един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служител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797BDB">
        <w:rPr>
          <w:rFonts w:ascii="Arial" w:hAnsi="Arial" w:cs="Arial"/>
          <w:color w:val="000000" w:themeColor="text1"/>
        </w:rPr>
        <w:t>Но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един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служител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може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да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има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много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продажби</w:t>
      </w:r>
      <w:proofErr w:type="spellEnd"/>
      <w:r w:rsidRPr="00797BDB">
        <w:rPr>
          <w:rFonts w:ascii="Arial" w:hAnsi="Arial" w:cs="Arial"/>
          <w:color w:val="000000" w:themeColor="text1"/>
        </w:rPr>
        <w:t>.</w:t>
      </w:r>
    </w:p>
    <w:p w:rsidR="00F43D21" w:rsidRPr="00797BDB" w:rsidRDefault="00F43D21" w:rsidP="00F43D21">
      <w:pPr>
        <w:rPr>
          <w:rFonts w:ascii="Arial" w:hAnsi="Arial" w:cs="Arial"/>
          <w:color w:val="000000" w:themeColor="text1"/>
        </w:rPr>
      </w:pPr>
      <w:proofErr w:type="spellStart"/>
      <w:r w:rsidRPr="00797BDB">
        <w:rPr>
          <w:rFonts w:ascii="Arial" w:hAnsi="Arial" w:cs="Arial"/>
          <w:color w:val="000000" w:themeColor="text1"/>
        </w:rPr>
        <w:t>Продажбите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трябва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да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съдържат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информация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за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клиента</w:t>
      </w:r>
      <w:proofErr w:type="spellEnd"/>
      <w:r w:rsidRPr="00797BDB">
        <w:rPr>
          <w:rFonts w:ascii="Arial" w:hAnsi="Arial" w:cs="Arial"/>
          <w:color w:val="000000" w:themeColor="text1"/>
        </w:rPr>
        <w:t>,</w:t>
      </w:r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служителя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,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датата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на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продажба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797BDB">
        <w:rPr>
          <w:rFonts w:ascii="Arial" w:hAnsi="Arial" w:cs="Arial"/>
          <w:color w:val="000000" w:themeColor="text1"/>
        </w:rPr>
        <w:t>броя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и </w:t>
      </w:r>
      <w:proofErr w:type="spellStart"/>
      <w:r w:rsidRPr="00797BDB">
        <w:rPr>
          <w:rFonts w:ascii="Arial" w:hAnsi="Arial" w:cs="Arial"/>
          <w:color w:val="000000" w:themeColor="text1"/>
        </w:rPr>
        <w:t>вида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стоки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в </w:t>
      </w:r>
      <w:proofErr w:type="spellStart"/>
      <w:r w:rsidRPr="00797BDB">
        <w:rPr>
          <w:rFonts w:ascii="Arial" w:hAnsi="Arial" w:cs="Arial"/>
          <w:color w:val="000000" w:themeColor="text1"/>
        </w:rPr>
        <w:t>нея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и </w:t>
      </w:r>
      <w:proofErr w:type="spellStart"/>
      <w:r w:rsidRPr="00797BDB">
        <w:rPr>
          <w:rFonts w:ascii="Arial" w:hAnsi="Arial" w:cs="Arial"/>
          <w:color w:val="000000" w:themeColor="text1"/>
        </w:rPr>
        <w:t>крайна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цена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. </w:t>
      </w:r>
      <w:proofErr w:type="spellStart"/>
      <w:r w:rsidRPr="00797BDB">
        <w:rPr>
          <w:rFonts w:ascii="Arial" w:hAnsi="Arial" w:cs="Arial"/>
          <w:color w:val="000000" w:themeColor="text1"/>
        </w:rPr>
        <w:t>При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наложимост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да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се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ползват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допълнителни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таблици</w:t>
      </w:r>
      <w:proofErr w:type="spellEnd"/>
      <w:r w:rsidRPr="00797BDB">
        <w:rPr>
          <w:rFonts w:ascii="Arial" w:hAnsi="Arial" w:cs="Arial"/>
          <w:color w:val="000000" w:themeColor="text1"/>
        </w:rPr>
        <w:t>.</w:t>
      </w:r>
    </w:p>
    <w:p w:rsidR="00B26D15" w:rsidRPr="00797BDB" w:rsidRDefault="00F43D21" w:rsidP="00F43D21">
      <w:pPr>
        <w:rPr>
          <w:rFonts w:ascii="Arial" w:hAnsi="Arial" w:cs="Arial"/>
          <w:color w:val="000000" w:themeColor="text1"/>
        </w:rPr>
      </w:pPr>
      <w:proofErr w:type="spellStart"/>
      <w:r w:rsidRPr="00797BDB">
        <w:rPr>
          <w:rFonts w:ascii="Arial" w:hAnsi="Arial" w:cs="Arial"/>
          <w:color w:val="000000" w:themeColor="text1"/>
        </w:rPr>
        <w:t>Да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се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предвидят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роли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в </w:t>
      </w:r>
      <w:proofErr w:type="spellStart"/>
      <w:r w:rsidRPr="00797BDB">
        <w:rPr>
          <w:rFonts w:ascii="Arial" w:hAnsi="Arial" w:cs="Arial"/>
          <w:color w:val="000000" w:themeColor="text1"/>
        </w:rPr>
        <w:t>базата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данни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,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съответстващи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на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– </w:t>
      </w:r>
      <w:proofErr w:type="spellStart"/>
      <w:r w:rsidR="00B26D15" w:rsidRPr="00797BDB">
        <w:rPr>
          <w:rFonts w:ascii="Arial" w:hAnsi="Arial" w:cs="Arial"/>
          <w:color w:val="000000" w:themeColor="text1"/>
        </w:rPr>
        <w:t>служител</w:t>
      </w:r>
      <w:proofErr w:type="spellEnd"/>
      <w:r w:rsidR="00B26D15" w:rsidRPr="00797BDB">
        <w:rPr>
          <w:rFonts w:ascii="Arial" w:hAnsi="Arial" w:cs="Arial"/>
          <w:color w:val="000000" w:themeColor="text1"/>
        </w:rPr>
        <w:t xml:space="preserve"> и </w:t>
      </w:r>
      <w:proofErr w:type="spellStart"/>
      <w:proofErr w:type="gramStart"/>
      <w:r w:rsidR="00B26D15" w:rsidRPr="00797BDB">
        <w:rPr>
          <w:rFonts w:ascii="Arial" w:hAnsi="Arial" w:cs="Arial"/>
          <w:color w:val="000000" w:themeColor="text1"/>
        </w:rPr>
        <w:t>администратор</w:t>
      </w:r>
      <w:proofErr w:type="spellEnd"/>
      <w:r w:rsidR="00B26D15" w:rsidRPr="00797BDB">
        <w:rPr>
          <w:rFonts w:ascii="Arial" w:hAnsi="Arial" w:cs="Arial"/>
          <w:color w:val="000000" w:themeColor="text1"/>
        </w:rPr>
        <w:t>(</w:t>
      </w:r>
      <w:proofErr w:type="spellStart"/>
      <w:proofErr w:type="gramEnd"/>
      <w:r w:rsidR="00B26D15" w:rsidRPr="00797BDB">
        <w:rPr>
          <w:rFonts w:ascii="Arial" w:hAnsi="Arial" w:cs="Arial"/>
          <w:color w:val="000000" w:themeColor="text1"/>
        </w:rPr>
        <w:t>управител</w:t>
      </w:r>
      <w:proofErr w:type="spellEnd"/>
      <w:r w:rsidR="00B26D15" w:rsidRPr="00797BDB">
        <w:rPr>
          <w:rFonts w:ascii="Arial" w:hAnsi="Arial" w:cs="Arial"/>
          <w:color w:val="000000" w:themeColor="text1"/>
        </w:rPr>
        <w:t>).</w:t>
      </w:r>
    </w:p>
    <w:p w:rsidR="000E5D4A" w:rsidRPr="00797BDB" w:rsidRDefault="00F43D21" w:rsidP="00F43D21">
      <w:pPr>
        <w:rPr>
          <w:rFonts w:ascii="Arial" w:hAnsi="Arial" w:cs="Arial"/>
          <w:color w:val="000000" w:themeColor="text1"/>
        </w:rPr>
      </w:pPr>
      <w:proofErr w:type="spellStart"/>
      <w:r w:rsidRPr="00797BDB">
        <w:rPr>
          <w:rFonts w:ascii="Arial" w:hAnsi="Arial" w:cs="Arial"/>
          <w:color w:val="000000" w:themeColor="text1"/>
        </w:rPr>
        <w:t>Нека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служителите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да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имат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правата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797BDB">
        <w:rPr>
          <w:rFonts w:ascii="Arial" w:hAnsi="Arial" w:cs="Arial"/>
          <w:color w:val="000000" w:themeColor="text1"/>
        </w:rPr>
        <w:t>за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:</w:t>
      </w:r>
      <w:proofErr w:type="gramEnd"/>
    </w:p>
    <w:p w:rsidR="000E5D4A" w:rsidRPr="00797BDB" w:rsidRDefault="00F43D21" w:rsidP="00F43D21">
      <w:pPr>
        <w:rPr>
          <w:rFonts w:ascii="Arial" w:hAnsi="Arial" w:cs="Arial"/>
          <w:color w:val="000000" w:themeColor="text1"/>
        </w:rPr>
      </w:pPr>
      <w:r w:rsidRPr="00797BDB">
        <w:rPr>
          <w:rFonts w:ascii="Arial" w:hAnsi="Arial" w:cs="Arial"/>
          <w:color w:val="000000" w:themeColor="text1"/>
        </w:rPr>
        <w:t xml:space="preserve">- </w:t>
      </w:r>
      <w:proofErr w:type="spellStart"/>
      <w:proofErr w:type="gramStart"/>
      <w:r w:rsidRPr="00797BDB">
        <w:rPr>
          <w:rFonts w:ascii="Arial" w:hAnsi="Arial" w:cs="Arial"/>
          <w:color w:val="000000" w:themeColor="text1"/>
        </w:rPr>
        <w:t>селектиране</w:t>
      </w:r>
      <w:proofErr w:type="spellEnd"/>
      <w:proofErr w:type="gram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на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данни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от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всички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таблици</w:t>
      </w:r>
      <w:proofErr w:type="spellEnd"/>
    </w:p>
    <w:p w:rsidR="000E5D4A" w:rsidRPr="00797BDB" w:rsidRDefault="000E5D4A" w:rsidP="000E5D4A">
      <w:pPr>
        <w:rPr>
          <w:rFonts w:ascii="Arial" w:hAnsi="Arial" w:cs="Arial"/>
          <w:color w:val="000000" w:themeColor="text1"/>
        </w:rPr>
      </w:pPr>
      <w:r w:rsidRPr="00797BDB">
        <w:rPr>
          <w:rFonts w:ascii="Arial" w:hAnsi="Arial" w:cs="Arial"/>
          <w:color w:val="000000" w:themeColor="text1"/>
        </w:rPr>
        <w:t xml:space="preserve">- </w:t>
      </w:r>
      <w:proofErr w:type="spellStart"/>
      <w:proofErr w:type="gramStart"/>
      <w:r w:rsidRPr="00797BDB">
        <w:rPr>
          <w:rFonts w:ascii="Arial" w:hAnsi="Arial" w:cs="Arial"/>
          <w:color w:val="000000" w:themeColor="text1"/>
        </w:rPr>
        <w:t>въвеждане</w:t>
      </w:r>
      <w:proofErr w:type="spellEnd"/>
      <w:proofErr w:type="gram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на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данни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във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всички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таблици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освен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в </w:t>
      </w:r>
      <w:proofErr w:type="spellStart"/>
      <w:r w:rsidRPr="00797BDB">
        <w:rPr>
          <w:rFonts w:ascii="Arial" w:hAnsi="Arial" w:cs="Arial"/>
          <w:color w:val="000000" w:themeColor="text1"/>
        </w:rPr>
        <w:t>таблици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Служители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и </w:t>
      </w:r>
      <w:proofErr w:type="spellStart"/>
      <w:r w:rsidRPr="00797BDB">
        <w:rPr>
          <w:rFonts w:ascii="Arial" w:hAnsi="Arial" w:cs="Arial"/>
          <w:color w:val="000000" w:themeColor="text1"/>
        </w:rPr>
        <w:t>Наличности</w:t>
      </w:r>
      <w:proofErr w:type="spellEnd"/>
      <w:r w:rsidRPr="00797BDB">
        <w:rPr>
          <w:rFonts w:ascii="Arial" w:hAnsi="Arial" w:cs="Arial"/>
          <w:color w:val="000000" w:themeColor="text1"/>
        </w:rPr>
        <w:t>.</w:t>
      </w:r>
    </w:p>
    <w:p w:rsidR="000E5D4A" w:rsidRPr="00797BDB" w:rsidRDefault="000E5D4A" w:rsidP="000E5D4A">
      <w:pPr>
        <w:rPr>
          <w:rFonts w:ascii="Arial" w:hAnsi="Arial" w:cs="Arial"/>
          <w:color w:val="000000" w:themeColor="text1"/>
        </w:rPr>
      </w:pPr>
      <w:proofErr w:type="spellStart"/>
      <w:r w:rsidRPr="00797BDB">
        <w:rPr>
          <w:rFonts w:ascii="Arial" w:hAnsi="Arial" w:cs="Arial"/>
          <w:color w:val="000000" w:themeColor="text1"/>
        </w:rPr>
        <w:t>Но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да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нямат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право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да</w:t>
      </w:r>
      <w:proofErr w:type="spellEnd"/>
      <w:r w:rsidRPr="00797BDB">
        <w:rPr>
          <w:rFonts w:ascii="Arial" w:hAnsi="Arial" w:cs="Arial"/>
          <w:color w:val="000000" w:themeColor="text1"/>
        </w:rPr>
        <w:t>:</w:t>
      </w:r>
    </w:p>
    <w:p w:rsidR="000E5D4A" w:rsidRPr="00797BDB" w:rsidRDefault="000E5D4A" w:rsidP="000E5D4A">
      <w:pPr>
        <w:rPr>
          <w:rFonts w:ascii="Arial" w:hAnsi="Arial" w:cs="Arial"/>
          <w:color w:val="000000" w:themeColor="text1"/>
        </w:rPr>
      </w:pPr>
      <w:r w:rsidRPr="00797BDB">
        <w:rPr>
          <w:rFonts w:ascii="Arial" w:hAnsi="Arial" w:cs="Arial"/>
          <w:color w:val="000000" w:themeColor="text1"/>
        </w:rPr>
        <w:t xml:space="preserve">- </w:t>
      </w:r>
      <w:proofErr w:type="spellStart"/>
      <w:proofErr w:type="gramStart"/>
      <w:r w:rsidRPr="00797BDB">
        <w:rPr>
          <w:rFonts w:ascii="Arial" w:hAnsi="Arial" w:cs="Arial"/>
          <w:color w:val="000000" w:themeColor="text1"/>
        </w:rPr>
        <w:t>анулират</w:t>
      </w:r>
      <w:proofErr w:type="spellEnd"/>
      <w:proofErr w:type="gram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продажба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( </w:t>
      </w:r>
      <w:proofErr w:type="spellStart"/>
      <w:r w:rsidRPr="00797BDB">
        <w:rPr>
          <w:rFonts w:ascii="Arial" w:hAnsi="Arial" w:cs="Arial"/>
          <w:color w:val="000000" w:themeColor="text1"/>
        </w:rPr>
        <w:t>при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отказ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от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клиента</w:t>
      </w:r>
      <w:proofErr w:type="spellEnd"/>
      <w:r w:rsidRPr="00797BDB">
        <w:rPr>
          <w:rFonts w:ascii="Arial" w:hAnsi="Arial" w:cs="Arial"/>
          <w:color w:val="000000" w:themeColor="text1"/>
        </w:rPr>
        <w:t>)</w:t>
      </w:r>
    </w:p>
    <w:p w:rsidR="000E5D4A" w:rsidRPr="00797BDB" w:rsidRDefault="000E5D4A" w:rsidP="000E5D4A">
      <w:pPr>
        <w:rPr>
          <w:rFonts w:ascii="Arial" w:hAnsi="Arial" w:cs="Arial"/>
          <w:color w:val="000000" w:themeColor="text1"/>
        </w:rPr>
      </w:pPr>
      <w:r w:rsidRPr="00797BDB">
        <w:rPr>
          <w:rFonts w:ascii="Arial" w:hAnsi="Arial" w:cs="Arial"/>
          <w:color w:val="000000" w:themeColor="text1"/>
        </w:rPr>
        <w:t xml:space="preserve">- </w:t>
      </w:r>
      <w:proofErr w:type="spellStart"/>
      <w:proofErr w:type="gramStart"/>
      <w:r w:rsidRPr="00797BDB">
        <w:rPr>
          <w:rFonts w:ascii="Arial" w:hAnsi="Arial" w:cs="Arial"/>
          <w:color w:val="000000" w:themeColor="text1"/>
        </w:rPr>
        <w:t>изтриват</w:t>
      </w:r>
      <w:proofErr w:type="spellEnd"/>
      <w:proofErr w:type="gram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данни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от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всички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таблици</w:t>
      </w:r>
      <w:proofErr w:type="spellEnd"/>
    </w:p>
    <w:p w:rsidR="000E5D4A" w:rsidRPr="00797BDB" w:rsidRDefault="000E5D4A" w:rsidP="00F43D21">
      <w:pPr>
        <w:rPr>
          <w:rFonts w:ascii="Arial" w:hAnsi="Arial" w:cs="Arial"/>
          <w:color w:val="000000" w:themeColor="text1"/>
        </w:rPr>
      </w:pPr>
      <w:proofErr w:type="spellStart"/>
      <w:r w:rsidRPr="00797BDB">
        <w:rPr>
          <w:rFonts w:ascii="Arial" w:hAnsi="Arial" w:cs="Arial"/>
          <w:color w:val="000000" w:themeColor="text1"/>
        </w:rPr>
        <w:t>Администраторите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да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имат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права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да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извършват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всички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горепосочени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действия</w:t>
      </w:r>
      <w:proofErr w:type="spellEnd"/>
      <w:r w:rsidRPr="00797BDB">
        <w:rPr>
          <w:rFonts w:ascii="Arial" w:hAnsi="Arial" w:cs="Arial"/>
          <w:color w:val="000000" w:themeColor="text1"/>
        </w:rPr>
        <w:t>.</w:t>
      </w:r>
    </w:p>
    <w:p w:rsidR="00772ECC" w:rsidRPr="00797BDB" w:rsidRDefault="00B26D15" w:rsidP="00B26D15">
      <w:pPr>
        <w:pStyle w:val="Title"/>
        <w:rPr>
          <w:rFonts w:ascii="Arial" w:hAnsi="Arial" w:cs="Arial"/>
          <w:lang w:val="bg-BG"/>
        </w:rPr>
      </w:pPr>
      <w:r w:rsidRPr="00797BDB">
        <w:rPr>
          <w:rFonts w:ascii="Arial" w:hAnsi="Arial" w:cs="Arial"/>
          <w:lang w:val="bg-BG"/>
        </w:rPr>
        <w:t>Етапи в реализацията:</w:t>
      </w:r>
    </w:p>
    <w:p w:rsidR="00B26D15" w:rsidRPr="00797BDB" w:rsidRDefault="00B26D15" w:rsidP="00B26D15">
      <w:pPr>
        <w:rPr>
          <w:rFonts w:ascii="Arial" w:hAnsi="Arial" w:cs="Arial"/>
          <w:color w:val="000000" w:themeColor="text1"/>
          <w:lang w:val="bg-BG"/>
        </w:rPr>
      </w:pPr>
      <w:r w:rsidRPr="00797BDB">
        <w:rPr>
          <w:rFonts w:ascii="Arial" w:hAnsi="Arial" w:cs="Arial"/>
          <w:color w:val="000000" w:themeColor="text1"/>
          <w:lang w:val="bg-BG"/>
        </w:rPr>
        <w:t>Изграждане на Entity Relationship Diagram</w:t>
      </w:r>
    </w:p>
    <w:p w:rsidR="00B26D15" w:rsidRPr="00797BDB" w:rsidRDefault="00B26D15" w:rsidP="00B26D15">
      <w:pPr>
        <w:rPr>
          <w:rFonts w:ascii="Arial" w:hAnsi="Arial" w:cs="Arial"/>
          <w:color w:val="000000" w:themeColor="text1"/>
          <w:lang w:val="bg-BG"/>
        </w:rPr>
      </w:pPr>
      <w:r w:rsidRPr="00797BDB">
        <w:rPr>
          <w:rFonts w:ascii="Arial" w:hAnsi="Arial" w:cs="Arial"/>
          <w:color w:val="000000" w:themeColor="text1"/>
          <w:lang w:val="bg-BG"/>
        </w:rPr>
        <w:lastRenderedPageBreak/>
        <w:t>Нормализиране на модела на БД</w:t>
      </w:r>
    </w:p>
    <w:p w:rsidR="00B26D15" w:rsidRPr="00797BDB" w:rsidRDefault="00B26D15" w:rsidP="00B26D15">
      <w:pPr>
        <w:rPr>
          <w:rFonts w:ascii="Arial" w:hAnsi="Arial" w:cs="Arial"/>
          <w:color w:val="000000" w:themeColor="text1"/>
          <w:lang w:val="bg-BG"/>
        </w:rPr>
      </w:pPr>
      <w:r w:rsidRPr="00797BDB">
        <w:rPr>
          <w:rFonts w:ascii="Arial" w:hAnsi="Arial" w:cs="Arial"/>
          <w:color w:val="000000" w:themeColor="text1"/>
          <w:lang w:val="bg-BG"/>
        </w:rPr>
        <w:t>Създаване и манипулиране на таблиците в Базата Данни</w:t>
      </w:r>
    </w:p>
    <w:p w:rsidR="00B26D15" w:rsidRPr="00797BDB" w:rsidRDefault="00B26D15" w:rsidP="00B26D15">
      <w:pPr>
        <w:rPr>
          <w:rFonts w:ascii="Arial" w:hAnsi="Arial" w:cs="Arial"/>
          <w:color w:val="000000" w:themeColor="text1"/>
          <w:lang w:val="bg-BG"/>
        </w:rPr>
      </w:pPr>
      <w:r w:rsidRPr="00797BDB">
        <w:rPr>
          <w:rFonts w:ascii="Arial" w:hAnsi="Arial" w:cs="Arial"/>
          <w:color w:val="000000" w:themeColor="text1"/>
          <w:lang w:val="bg-BG"/>
        </w:rPr>
        <w:t>Описание на заданието и решението</w:t>
      </w:r>
    </w:p>
    <w:p w:rsidR="00772ECC" w:rsidRPr="00797BDB" w:rsidRDefault="006C32AE" w:rsidP="006C32AE">
      <w:pPr>
        <w:pStyle w:val="Heading1"/>
        <w:rPr>
          <w:rFonts w:ascii="Arial" w:hAnsi="Arial" w:cs="Arial"/>
          <w:lang w:val="bg-BG"/>
        </w:rPr>
      </w:pPr>
      <w:r w:rsidRPr="00797BDB">
        <w:rPr>
          <w:rFonts w:ascii="Arial" w:hAnsi="Arial" w:cs="Arial"/>
          <w:lang w:val="bg-BG"/>
        </w:rPr>
        <w:t>Проектиране на БД</w:t>
      </w:r>
    </w:p>
    <w:p w:rsidR="006C32AE" w:rsidRPr="00797BDB" w:rsidRDefault="006C32AE" w:rsidP="006C32AE">
      <w:pPr>
        <w:pStyle w:val="Title"/>
        <w:rPr>
          <w:rFonts w:ascii="Arial" w:hAnsi="Arial" w:cs="Arial"/>
          <w:lang w:val="bg-BG"/>
        </w:rPr>
      </w:pPr>
      <w:r w:rsidRPr="00797BDB">
        <w:rPr>
          <w:rFonts w:ascii="Arial" w:hAnsi="Arial" w:cs="Arial"/>
          <w:lang w:val="bg-BG"/>
        </w:rPr>
        <w:t>Таблици</w:t>
      </w:r>
    </w:p>
    <w:p w:rsidR="006C32AE" w:rsidRPr="00797BDB" w:rsidRDefault="006C32AE" w:rsidP="0091347B">
      <w:pPr>
        <w:rPr>
          <w:rFonts w:ascii="Arial" w:hAnsi="Arial" w:cs="Arial"/>
          <w:color w:val="000000" w:themeColor="text1"/>
        </w:rPr>
      </w:pPr>
      <w:r w:rsidRPr="00797BDB">
        <w:rPr>
          <w:rFonts w:ascii="Arial" w:hAnsi="Arial" w:cs="Arial"/>
          <w:color w:val="000000" w:themeColor="text1"/>
          <w:lang w:val="bg-BG"/>
        </w:rPr>
        <w:t xml:space="preserve">БД съдържа 10 таблици: </w:t>
      </w:r>
      <w:r w:rsidRPr="00797BDB">
        <w:rPr>
          <w:rFonts w:ascii="Arial" w:hAnsi="Arial" w:cs="Arial"/>
          <w:color w:val="000000" w:themeColor="text1"/>
        </w:rPr>
        <w:t xml:space="preserve">Products, </w:t>
      </w:r>
      <w:proofErr w:type="spellStart"/>
      <w:r w:rsidRPr="00797BDB">
        <w:rPr>
          <w:rFonts w:ascii="Arial" w:hAnsi="Arial" w:cs="Arial"/>
          <w:color w:val="000000" w:themeColor="text1"/>
        </w:rPr>
        <w:t>Sales_Products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, Sales, Genres, Types, Artists, Labels, Positions, Employees и Clients. </w:t>
      </w:r>
      <w:r w:rsidRPr="00797BDB">
        <w:rPr>
          <w:rFonts w:ascii="Arial" w:hAnsi="Arial" w:cs="Arial"/>
          <w:color w:val="000000" w:themeColor="text1"/>
          <w:lang w:val="bg-BG"/>
        </w:rPr>
        <w:t xml:space="preserve">За 7 от тях: </w:t>
      </w:r>
      <w:r w:rsidRPr="00797BDB">
        <w:rPr>
          <w:rFonts w:ascii="Arial" w:hAnsi="Arial" w:cs="Arial"/>
          <w:color w:val="000000" w:themeColor="text1"/>
        </w:rPr>
        <w:t>Artists</w:t>
      </w:r>
      <w:r w:rsidRPr="00797BDB">
        <w:rPr>
          <w:rFonts w:ascii="Arial" w:hAnsi="Arial" w:cs="Arial"/>
          <w:color w:val="000000" w:themeColor="text1"/>
          <w:lang w:val="bg-BG"/>
        </w:rPr>
        <w:t xml:space="preserve">, </w:t>
      </w:r>
      <w:r w:rsidRPr="00797BDB">
        <w:rPr>
          <w:rFonts w:ascii="Arial" w:hAnsi="Arial" w:cs="Arial"/>
          <w:color w:val="000000" w:themeColor="text1"/>
        </w:rPr>
        <w:t>Clients</w:t>
      </w:r>
      <w:r w:rsidRPr="00797BDB">
        <w:rPr>
          <w:rFonts w:ascii="Arial" w:hAnsi="Arial" w:cs="Arial"/>
          <w:color w:val="000000" w:themeColor="text1"/>
          <w:lang w:val="bg-BG"/>
        </w:rPr>
        <w:t xml:space="preserve">, </w:t>
      </w:r>
      <w:r w:rsidRPr="00797BDB">
        <w:rPr>
          <w:rFonts w:ascii="Arial" w:hAnsi="Arial" w:cs="Arial"/>
          <w:color w:val="000000" w:themeColor="text1"/>
        </w:rPr>
        <w:t>Employees</w:t>
      </w:r>
      <w:r w:rsidRPr="00797BDB">
        <w:rPr>
          <w:rFonts w:ascii="Arial" w:hAnsi="Arial" w:cs="Arial"/>
          <w:color w:val="000000" w:themeColor="text1"/>
          <w:lang w:val="bg-BG"/>
        </w:rPr>
        <w:t xml:space="preserve">, </w:t>
      </w:r>
      <w:r w:rsidRPr="00797BDB">
        <w:rPr>
          <w:rFonts w:ascii="Arial" w:hAnsi="Arial" w:cs="Arial"/>
          <w:color w:val="000000" w:themeColor="text1"/>
        </w:rPr>
        <w:t>Labels</w:t>
      </w:r>
      <w:r w:rsidRPr="00797BDB">
        <w:rPr>
          <w:rFonts w:ascii="Arial" w:hAnsi="Arial" w:cs="Arial"/>
          <w:color w:val="000000" w:themeColor="text1"/>
          <w:lang w:val="bg-BG"/>
        </w:rPr>
        <w:t xml:space="preserve">, </w:t>
      </w:r>
      <w:r w:rsidRPr="00797BDB">
        <w:rPr>
          <w:rFonts w:ascii="Arial" w:hAnsi="Arial" w:cs="Arial"/>
          <w:color w:val="000000" w:themeColor="text1"/>
        </w:rPr>
        <w:t>Products</w:t>
      </w:r>
      <w:r w:rsidRPr="00797BDB">
        <w:rPr>
          <w:rFonts w:ascii="Arial" w:hAnsi="Arial" w:cs="Arial"/>
          <w:color w:val="000000" w:themeColor="text1"/>
          <w:lang w:val="bg-BG"/>
        </w:rPr>
        <w:t xml:space="preserve">, </w:t>
      </w:r>
      <w:proofErr w:type="spellStart"/>
      <w:r w:rsidRPr="00797BDB">
        <w:rPr>
          <w:rFonts w:ascii="Arial" w:hAnsi="Arial" w:cs="Arial"/>
          <w:color w:val="000000" w:themeColor="text1"/>
        </w:rPr>
        <w:t>Sales_Products</w:t>
      </w:r>
      <w:proofErr w:type="spellEnd"/>
      <w:r w:rsidRPr="00797BDB">
        <w:rPr>
          <w:rFonts w:ascii="Arial" w:hAnsi="Arial" w:cs="Arial"/>
          <w:color w:val="000000" w:themeColor="text1"/>
          <w:lang w:val="bg-BG"/>
        </w:rPr>
        <w:t xml:space="preserve">, </w:t>
      </w:r>
      <w:r w:rsidRPr="00797BDB">
        <w:rPr>
          <w:rFonts w:ascii="Arial" w:hAnsi="Arial" w:cs="Arial"/>
          <w:color w:val="000000" w:themeColor="text1"/>
        </w:rPr>
        <w:t>Sales</w:t>
      </w:r>
      <w:r w:rsidRPr="00797BDB">
        <w:rPr>
          <w:rFonts w:ascii="Arial" w:hAnsi="Arial" w:cs="Arial"/>
          <w:color w:val="000000" w:themeColor="text1"/>
          <w:lang w:val="bg-BG"/>
        </w:rPr>
        <w:t xml:space="preserve"> се съдържат </w:t>
      </w:r>
      <w:r w:rsidR="00D05F18" w:rsidRPr="00797BDB">
        <w:rPr>
          <w:rFonts w:ascii="Arial" w:hAnsi="Arial" w:cs="Arial"/>
          <w:color w:val="000000" w:themeColor="text1"/>
        </w:rPr>
        <w:t>Insert,</w:t>
      </w:r>
      <w:r w:rsidR="00D05F18" w:rsidRPr="00797BDB">
        <w:rPr>
          <w:rFonts w:ascii="Arial" w:hAnsi="Arial" w:cs="Arial"/>
          <w:color w:val="000000" w:themeColor="text1"/>
          <w:lang w:val="bg-BG"/>
        </w:rPr>
        <w:t xml:space="preserve"> </w:t>
      </w:r>
      <w:r w:rsidR="00D05F18" w:rsidRPr="00797BDB">
        <w:rPr>
          <w:rFonts w:ascii="Arial" w:hAnsi="Arial" w:cs="Arial"/>
          <w:color w:val="000000" w:themeColor="text1"/>
        </w:rPr>
        <w:t>Update Procedures</w:t>
      </w:r>
      <w:r w:rsidR="00D05F18" w:rsidRPr="00797BDB">
        <w:rPr>
          <w:rFonts w:ascii="Arial" w:hAnsi="Arial" w:cs="Arial"/>
          <w:color w:val="000000" w:themeColor="text1"/>
          <w:lang w:val="bg-BG"/>
        </w:rPr>
        <w:t xml:space="preserve"> и </w:t>
      </w:r>
      <w:r w:rsidR="00A067B5" w:rsidRPr="00797BDB">
        <w:rPr>
          <w:rFonts w:ascii="Arial" w:hAnsi="Arial" w:cs="Arial"/>
          <w:color w:val="000000" w:themeColor="text1"/>
        </w:rPr>
        <w:t>Sequences</w:t>
      </w:r>
      <w:r w:rsidR="0091347B" w:rsidRPr="00797BDB">
        <w:rPr>
          <w:rFonts w:ascii="Arial" w:hAnsi="Arial" w:cs="Arial"/>
          <w:color w:val="000000" w:themeColor="text1"/>
        </w:rPr>
        <w:t>,</w:t>
      </w:r>
      <w:r w:rsidR="0091347B" w:rsidRPr="00797BDB">
        <w:rPr>
          <w:rFonts w:ascii="Arial" w:hAnsi="Arial" w:cs="Arial"/>
        </w:rPr>
        <w:t xml:space="preserve"> </w:t>
      </w:r>
      <w:proofErr w:type="spellStart"/>
      <w:r w:rsidR="0091347B" w:rsidRPr="00797BDB">
        <w:rPr>
          <w:rFonts w:ascii="Arial" w:hAnsi="Arial" w:cs="Arial"/>
          <w:color w:val="000000" w:themeColor="text1"/>
        </w:rPr>
        <w:t>които</w:t>
      </w:r>
      <w:proofErr w:type="spellEnd"/>
      <w:r w:rsidR="0091347B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91347B" w:rsidRPr="00797BDB">
        <w:rPr>
          <w:rFonts w:ascii="Arial" w:hAnsi="Arial" w:cs="Arial"/>
          <w:color w:val="000000" w:themeColor="text1"/>
        </w:rPr>
        <w:t>се</w:t>
      </w:r>
      <w:proofErr w:type="spellEnd"/>
      <w:r w:rsidR="0091347B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91347B" w:rsidRPr="00797BDB">
        <w:rPr>
          <w:rFonts w:ascii="Arial" w:hAnsi="Arial" w:cs="Arial"/>
          <w:color w:val="000000" w:themeColor="text1"/>
        </w:rPr>
        <w:t>грижат</w:t>
      </w:r>
      <w:proofErr w:type="spellEnd"/>
      <w:r w:rsidR="0091347B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91347B" w:rsidRPr="00797BDB">
        <w:rPr>
          <w:rFonts w:ascii="Arial" w:hAnsi="Arial" w:cs="Arial"/>
          <w:color w:val="000000" w:themeColor="text1"/>
        </w:rPr>
        <w:t>за</w:t>
      </w:r>
      <w:proofErr w:type="spellEnd"/>
      <w:r w:rsidR="0091347B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91347B" w:rsidRPr="00797BDB">
        <w:rPr>
          <w:rFonts w:ascii="Arial" w:hAnsi="Arial" w:cs="Arial"/>
          <w:color w:val="000000" w:themeColor="text1"/>
        </w:rPr>
        <w:t>автоматичната</w:t>
      </w:r>
      <w:proofErr w:type="spellEnd"/>
      <w:r w:rsidR="0091347B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91347B" w:rsidRPr="00797BDB">
        <w:rPr>
          <w:rFonts w:ascii="Arial" w:hAnsi="Arial" w:cs="Arial"/>
          <w:color w:val="000000" w:themeColor="text1"/>
        </w:rPr>
        <w:t>инкрементация</w:t>
      </w:r>
      <w:proofErr w:type="spellEnd"/>
      <w:r w:rsidR="0091347B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91347B" w:rsidRPr="00797BDB">
        <w:rPr>
          <w:rFonts w:ascii="Arial" w:hAnsi="Arial" w:cs="Arial"/>
          <w:color w:val="000000" w:themeColor="text1"/>
        </w:rPr>
        <w:t>на</w:t>
      </w:r>
      <w:proofErr w:type="spellEnd"/>
      <w:r w:rsidR="0091347B" w:rsidRPr="00797BDB">
        <w:rPr>
          <w:rFonts w:ascii="Arial" w:hAnsi="Arial" w:cs="Arial"/>
          <w:color w:val="000000" w:themeColor="text1"/>
        </w:rPr>
        <w:t xml:space="preserve"> ID(PK) </w:t>
      </w:r>
      <w:proofErr w:type="spellStart"/>
      <w:r w:rsidR="0091347B" w:rsidRPr="00797BDB">
        <w:rPr>
          <w:rFonts w:ascii="Arial" w:hAnsi="Arial" w:cs="Arial"/>
          <w:color w:val="000000" w:themeColor="text1"/>
        </w:rPr>
        <w:t>стойностите</w:t>
      </w:r>
      <w:proofErr w:type="spellEnd"/>
      <w:r w:rsidR="0091347B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91347B" w:rsidRPr="00797BDB">
        <w:rPr>
          <w:rFonts w:ascii="Arial" w:hAnsi="Arial" w:cs="Arial"/>
          <w:color w:val="000000" w:themeColor="text1"/>
        </w:rPr>
        <w:t>на</w:t>
      </w:r>
      <w:proofErr w:type="spellEnd"/>
      <w:r w:rsidR="0091347B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91347B" w:rsidRPr="00797BDB">
        <w:rPr>
          <w:rFonts w:ascii="Arial" w:hAnsi="Arial" w:cs="Arial"/>
          <w:color w:val="000000" w:themeColor="text1"/>
        </w:rPr>
        <w:t>всеки</w:t>
      </w:r>
      <w:proofErr w:type="spellEnd"/>
      <w:r w:rsidR="0091347B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91347B" w:rsidRPr="00797BDB">
        <w:rPr>
          <w:rFonts w:ascii="Arial" w:hAnsi="Arial" w:cs="Arial"/>
          <w:color w:val="000000" w:themeColor="text1"/>
        </w:rPr>
        <w:t>ред</w:t>
      </w:r>
      <w:proofErr w:type="spellEnd"/>
      <w:r w:rsidR="0091347B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91347B" w:rsidRPr="00797BDB">
        <w:rPr>
          <w:rFonts w:ascii="Arial" w:hAnsi="Arial" w:cs="Arial"/>
          <w:color w:val="000000" w:themeColor="text1"/>
        </w:rPr>
        <w:t>от</w:t>
      </w:r>
      <w:proofErr w:type="spellEnd"/>
      <w:r w:rsidR="0091347B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91347B" w:rsidRPr="00797BDB">
        <w:rPr>
          <w:rFonts w:ascii="Arial" w:hAnsi="Arial" w:cs="Arial"/>
          <w:color w:val="000000" w:themeColor="text1"/>
        </w:rPr>
        <w:t>таблицата</w:t>
      </w:r>
      <w:proofErr w:type="spellEnd"/>
      <w:r w:rsidR="0091347B" w:rsidRPr="00797BDB">
        <w:rPr>
          <w:rFonts w:ascii="Arial" w:hAnsi="Arial" w:cs="Arial"/>
          <w:color w:val="000000" w:themeColor="text1"/>
        </w:rPr>
        <w:t>.</w:t>
      </w:r>
      <w:r w:rsidR="00822743" w:rsidRPr="00797BDB">
        <w:rPr>
          <w:rFonts w:ascii="Arial" w:hAnsi="Arial" w:cs="Arial"/>
          <w:color w:val="000000" w:themeColor="text1"/>
          <w:lang w:val="bg-BG"/>
        </w:rPr>
        <w:t>. Релацио</w:t>
      </w:r>
      <w:r w:rsidR="00D05F18" w:rsidRPr="00797BDB">
        <w:rPr>
          <w:rFonts w:ascii="Arial" w:hAnsi="Arial" w:cs="Arial"/>
          <w:color w:val="000000" w:themeColor="text1"/>
          <w:lang w:val="bg-BG"/>
        </w:rPr>
        <w:t xml:space="preserve">нният модел </w:t>
      </w:r>
      <w:r w:rsidR="00C87610" w:rsidRPr="00797BDB">
        <w:rPr>
          <w:rFonts w:ascii="Arial" w:hAnsi="Arial" w:cs="Arial"/>
          <w:color w:val="000000" w:themeColor="text1"/>
          <w:lang w:val="bg-BG"/>
        </w:rPr>
        <w:t xml:space="preserve">на БД </w:t>
      </w:r>
      <w:r w:rsidR="00D05F18" w:rsidRPr="00797BDB">
        <w:rPr>
          <w:rFonts w:ascii="Arial" w:hAnsi="Arial" w:cs="Arial"/>
          <w:color w:val="000000" w:themeColor="text1"/>
          <w:lang w:val="bg-BG"/>
        </w:rPr>
        <w:t>изглежда така:</w:t>
      </w:r>
    </w:p>
    <w:p w:rsidR="006C32AE" w:rsidRPr="00797BDB" w:rsidRDefault="006C32AE" w:rsidP="006C32AE">
      <w:pPr>
        <w:rPr>
          <w:rFonts w:ascii="Arial" w:hAnsi="Arial" w:cs="Arial"/>
          <w:lang w:val="bg-BG"/>
        </w:rPr>
      </w:pPr>
      <w:r w:rsidRPr="00797BDB">
        <w:rPr>
          <w:rFonts w:ascii="Arial" w:hAnsi="Arial" w:cs="Arial"/>
          <w:noProof/>
          <w:lang w:eastAsia="en-US"/>
        </w:rPr>
        <w:drawing>
          <wp:inline distT="0" distB="0" distL="0" distR="0" wp14:anchorId="1AA7CDD7" wp14:editId="03A2B55F">
            <wp:extent cx="5926914" cy="2959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r="267" b="521"/>
                    <a:stretch/>
                  </pic:blipFill>
                  <pic:spPr bwMode="auto">
                    <a:xfrm>
                      <a:off x="0" y="0"/>
                      <a:ext cx="5927685" cy="29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915" w:rsidRPr="00797BDB" w:rsidRDefault="00391915" w:rsidP="00391915">
      <w:pPr>
        <w:pStyle w:val="Title"/>
        <w:rPr>
          <w:rFonts w:ascii="Arial" w:hAnsi="Arial" w:cs="Arial"/>
          <w:lang w:val="bg-BG"/>
        </w:rPr>
      </w:pPr>
    </w:p>
    <w:p w:rsidR="00391915" w:rsidRDefault="00391915" w:rsidP="00367074">
      <w:pPr>
        <w:pStyle w:val="Title"/>
        <w:rPr>
          <w:rFonts w:ascii="Arial" w:hAnsi="Arial" w:cs="Arial"/>
          <w:lang w:val="bg-BG"/>
        </w:rPr>
      </w:pPr>
      <w:r w:rsidRPr="00797BDB">
        <w:rPr>
          <w:rFonts w:ascii="Arial" w:hAnsi="Arial" w:cs="Arial"/>
          <w:lang w:val="bg-BG"/>
        </w:rPr>
        <w:t xml:space="preserve">Тригери и </w:t>
      </w:r>
      <w:r w:rsidRPr="00797BDB">
        <w:rPr>
          <w:rFonts w:ascii="Arial" w:hAnsi="Arial" w:cs="Arial"/>
        </w:rPr>
        <w:t>Sequence-</w:t>
      </w:r>
      <w:r w:rsidRPr="00797BDB">
        <w:rPr>
          <w:rFonts w:ascii="Arial" w:hAnsi="Arial" w:cs="Arial"/>
          <w:lang w:val="bg-BG"/>
        </w:rPr>
        <w:t>и</w:t>
      </w:r>
    </w:p>
    <w:p w:rsidR="00B27BE6" w:rsidRPr="00B27BE6" w:rsidRDefault="00B27BE6" w:rsidP="00B27BE6">
      <w:pPr>
        <w:rPr>
          <w:lang w:val="bg-BG"/>
        </w:rPr>
      </w:pPr>
    </w:p>
    <w:p w:rsidR="00391915" w:rsidRPr="00797BDB" w:rsidRDefault="00391915" w:rsidP="00391915">
      <w:pPr>
        <w:rPr>
          <w:rFonts w:ascii="Arial" w:hAnsi="Arial" w:cs="Arial"/>
          <w:color w:val="000000" w:themeColor="text1"/>
          <w:lang w:val="bg-BG"/>
        </w:rPr>
      </w:pPr>
      <w:r w:rsidRPr="00797BDB">
        <w:rPr>
          <w:rFonts w:ascii="Arial" w:hAnsi="Arial" w:cs="Arial"/>
          <w:color w:val="000000" w:themeColor="text1"/>
          <w:lang w:val="bg-BG"/>
        </w:rPr>
        <w:t>За всяка една от таблиците съще</w:t>
      </w:r>
      <w:r w:rsidR="00367074" w:rsidRPr="00797BDB">
        <w:rPr>
          <w:rFonts w:ascii="Arial" w:hAnsi="Arial" w:cs="Arial"/>
          <w:color w:val="000000" w:themeColor="text1"/>
          <w:lang w:val="bg-BG"/>
        </w:rPr>
        <w:t>ствува “Before Insert” тригер и</w:t>
      </w:r>
      <w:r w:rsidR="00367074" w:rsidRPr="00797BDB">
        <w:rPr>
          <w:rFonts w:ascii="Arial" w:hAnsi="Arial" w:cs="Arial"/>
          <w:color w:val="000000" w:themeColor="text1"/>
        </w:rPr>
        <w:t xml:space="preserve"> </w:t>
      </w:r>
      <w:r w:rsidRPr="00797BDB">
        <w:rPr>
          <w:rFonts w:ascii="Arial" w:hAnsi="Arial" w:cs="Arial"/>
          <w:color w:val="000000" w:themeColor="text1"/>
          <w:lang w:val="bg-BG"/>
        </w:rPr>
        <w:t xml:space="preserve">sequence (Нека за пример да вземем таблица </w:t>
      </w:r>
      <w:r w:rsidR="00367074" w:rsidRPr="00797BDB">
        <w:rPr>
          <w:rFonts w:ascii="Arial" w:hAnsi="Arial" w:cs="Arial"/>
          <w:color w:val="000000" w:themeColor="text1"/>
        </w:rPr>
        <w:t>Artists</w:t>
      </w:r>
      <w:r w:rsidR="00367074" w:rsidRPr="00797BDB">
        <w:rPr>
          <w:rFonts w:ascii="Arial" w:hAnsi="Arial" w:cs="Arial"/>
          <w:color w:val="000000" w:themeColor="text1"/>
          <w:lang w:val="bg-BG"/>
        </w:rPr>
        <w:t>: Тригер-</w:t>
      </w:r>
      <w:r w:rsidR="00367074" w:rsidRPr="00797BDB">
        <w:rPr>
          <w:rFonts w:ascii="Arial" w:hAnsi="Arial" w:cs="Arial"/>
          <w:color w:val="000000" w:themeColor="text1"/>
        </w:rPr>
        <w:t xml:space="preserve"> AR</w:t>
      </w:r>
      <w:r w:rsidRPr="00797BDB">
        <w:rPr>
          <w:rFonts w:ascii="Arial" w:hAnsi="Arial" w:cs="Arial"/>
          <w:color w:val="000000" w:themeColor="text1"/>
          <w:lang w:val="bg-BG"/>
        </w:rPr>
        <w:t xml:space="preserve">_TR_AI, Sequence- </w:t>
      </w:r>
      <w:r w:rsidR="00367074" w:rsidRPr="00797BDB">
        <w:rPr>
          <w:rFonts w:ascii="Arial" w:hAnsi="Arial" w:cs="Arial"/>
          <w:color w:val="000000" w:themeColor="text1"/>
        </w:rPr>
        <w:t>ARTIST</w:t>
      </w:r>
      <w:r w:rsidR="00367074" w:rsidRPr="00797BDB">
        <w:rPr>
          <w:rFonts w:ascii="Arial" w:hAnsi="Arial" w:cs="Arial"/>
          <w:color w:val="000000" w:themeColor="text1"/>
          <w:lang w:val="bg-BG"/>
        </w:rPr>
        <w:t>_SEQ; Синтаксисът за останалите</w:t>
      </w:r>
      <w:r w:rsidR="00367074" w:rsidRPr="00797BDB">
        <w:rPr>
          <w:rFonts w:ascii="Arial" w:hAnsi="Arial" w:cs="Arial"/>
          <w:color w:val="000000" w:themeColor="text1"/>
        </w:rPr>
        <w:t xml:space="preserve"> </w:t>
      </w:r>
      <w:r w:rsidRPr="00797BDB">
        <w:rPr>
          <w:rFonts w:ascii="Arial" w:hAnsi="Arial" w:cs="Arial"/>
          <w:color w:val="000000" w:themeColor="text1"/>
          <w:lang w:val="bg-BG"/>
        </w:rPr>
        <w:t>таблици е аналогичен.), които се грижа</w:t>
      </w:r>
      <w:r w:rsidR="00367074" w:rsidRPr="00797BDB">
        <w:rPr>
          <w:rFonts w:ascii="Arial" w:hAnsi="Arial" w:cs="Arial"/>
          <w:color w:val="000000" w:themeColor="text1"/>
          <w:lang w:val="bg-BG"/>
        </w:rPr>
        <w:t>т за автоматичната</w:t>
      </w:r>
      <w:r w:rsidR="00367074" w:rsidRPr="00797BDB">
        <w:rPr>
          <w:rFonts w:ascii="Arial" w:hAnsi="Arial" w:cs="Arial"/>
          <w:color w:val="000000" w:themeColor="text1"/>
        </w:rPr>
        <w:t xml:space="preserve"> </w:t>
      </w:r>
      <w:r w:rsidRPr="00797BDB">
        <w:rPr>
          <w:rFonts w:ascii="Arial" w:hAnsi="Arial" w:cs="Arial"/>
          <w:color w:val="000000" w:themeColor="text1"/>
          <w:lang w:val="bg-BG"/>
        </w:rPr>
        <w:t>инкрементация на ID(PK) стойностите на всеки ред от таблицата.</w:t>
      </w:r>
    </w:p>
    <w:p w:rsidR="000B5FBB" w:rsidRPr="00797BDB" w:rsidRDefault="000B5FBB" w:rsidP="000B5FBB">
      <w:pPr>
        <w:pStyle w:val="Title"/>
        <w:rPr>
          <w:rFonts w:ascii="Arial" w:hAnsi="Arial" w:cs="Arial"/>
          <w:lang w:val="bg-BG"/>
        </w:rPr>
      </w:pPr>
      <w:r w:rsidRPr="00797BDB">
        <w:rPr>
          <w:rFonts w:ascii="Arial" w:hAnsi="Arial" w:cs="Arial"/>
          <w:lang w:val="bg-BG"/>
        </w:rPr>
        <w:lastRenderedPageBreak/>
        <w:t>Процедури</w:t>
      </w:r>
    </w:p>
    <w:p w:rsidR="000B5FBB" w:rsidRPr="00797BDB" w:rsidRDefault="000B5FBB" w:rsidP="000B5FBB">
      <w:pPr>
        <w:rPr>
          <w:rFonts w:ascii="Arial" w:hAnsi="Arial" w:cs="Arial"/>
          <w:color w:val="000000" w:themeColor="text1"/>
        </w:rPr>
      </w:pPr>
      <w:r w:rsidRPr="00797BDB">
        <w:rPr>
          <w:rFonts w:ascii="Arial" w:hAnsi="Arial" w:cs="Arial"/>
          <w:color w:val="000000" w:themeColor="text1"/>
          <w:lang w:val="bg-BG"/>
        </w:rPr>
        <w:t xml:space="preserve">За всяка една от таблиците съществуват процедури за Записване и Обновяване на данни, които приемат от потребителя данните за реда, който той иска да въведе, или обнови (Пример: </w:t>
      </w:r>
      <w:r w:rsidRPr="00797BDB">
        <w:rPr>
          <w:rFonts w:ascii="Arial" w:hAnsi="Arial" w:cs="Arial"/>
          <w:color w:val="000000" w:themeColor="text1"/>
        </w:rPr>
        <w:t>ART</w:t>
      </w:r>
      <w:r w:rsidRPr="00797BDB">
        <w:rPr>
          <w:rFonts w:ascii="Arial" w:hAnsi="Arial" w:cs="Arial"/>
          <w:color w:val="000000" w:themeColor="text1"/>
          <w:lang w:val="bg-BG"/>
        </w:rPr>
        <w:t xml:space="preserve">_INS, </w:t>
      </w:r>
      <w:r w:rsidRPr="00797BDB">
        <w:rPr>
          <w:rFonts w:ascii="Arial" w:hAnsi="Arial" w:cs="Arial"/>
          <w:color w:val="000000" w:themeColor="text1"/>
        </w:rPr>
        <w:t>ART</w:t>
      </w:r>
      <w:r w:rsidRPr="00797BDB">
        <w:rPr>
          <w:rFonts w:ascii="Arial" w:hAnsi="Arial" w:cs="Arial"/>
          <w:color w:val="000000" w:themeColor="text1"/>
          <w:lang w:val="bg-BG"/>
        </w:rPr>
        <w:t xml:space="preserve"> _UPD). Също така, за всяка една от справките, предвидени в проекта, присъстват процедури, приемащи като входни данни критерият, по който ще се извършва избраната справка</w:t>
      </w:r>
      <w:r w:rsidR="00A067B5" w:rsidRPr="00797BDB">
        <w:rPr>
          <w:rFonts w:ascii="Arial" w:hAnsi="Arial" w:cs="Arial"/>
          <w:color w:val="000000" w:themeColor="text1"/>
        </w:rPr>
        <w:t>: FIND_CLIENT_PRODUCTS, FIND_EMPLOYEE_SALES, FIND_LATEST_SALES, FIND_SALE_PRODUTCS, RETURN_SALE.</w:t>
      </w:r>
    </w:p>
    <w:p w:rsidR="00772ECC" w:rsidRPr="00797BDB" w:rsidRDefault="00A108D5" w:rsidP="00A108D5">
      <w:pPr>
        <w:pStyle w:val="Heading1"/>
        <w:rPr>
          <w:rFonts w:ascii="Arial" w:hAnsi="Arial" w:cs="Arial"/>
          <w:lang w:val="bg-BG"/>
        </w:rPr>
      </w:pPr>
      <w:r w:rsidRPr="00797BDB">
        <w:rPr>
          <w:rFonts w:ascii="Arial" w:hAnsi="Arial" w:cs="Arial"/>
          <w:lang w:val="bg-BG"/>
        </w:rPr>
        <w:t>Реализация</w:t>
      </w:r>
    </w:p>
    <w:p w:rsidR="00A108D5" w:rsidRPr="00797BDB" w:rsidRDefault="00A108D5" w:rsidP="00A108D5">
      <w:pPr>
        <w:pStyle w:val="Title"/>
        <w:rPr>
          <w:rFonts w:ascii="Arial" w:hAnsi="Arial" w:cs="Arial"/>
        </w:rPr>
      </w:pPr>
      <w:r w:rsidRPr="00797BDB">
        <w:rPr>
          <w:rFonts w:ascii="Arial" w:hAnsi="Arial" w:cs="Arial"/>
        </w:rPr>
        <w:t xml:space="preserve">SQL </w:t>
      </w:r>
      <w:proofErr w:type="spellStart"/>
      <w:r w:rsidRPr="00797BDB">
        <w:rPr>
          <w:rFonts w:ascii="Arial" w:hAnsi="Arial" w:cs="Arial"/>
        </w:rPr>
        <w:t>команди</w:t>
      </w:r>
      <w:proofErr w:type="spellEnd"/>
      <w:r w:rsidRPr="00797BDB">
        <w:rPr>
          <w:rFonts w:ascii="Arial" w:hAnsi="Arial" w:cs="Arial"/>
        </w:rPr>
        <w:t xml:space="preserve"> </w:t>
      </w:r>
      <w:r w:rsidRPr="00797BDB">
        <w:rPr>
          <w:rFonts w:ascii="Arial" w:hAnsi="Arial" w:cs="Arial"/>
          <w:lang w:val="bg-BG"/>
        </w:rPr>
        <w:t xml:space="preserve">– </w:t>
      </w:r>
      <w:r w:rsidRPr="00797BDB">
        <w:rPr>
          <w:rFonts w:ascii="Arial" w:hAnsi="Arial" w:cs="Arial"/>
        </w:rPr>
        <w:t>DDL, DML</w:t>
      </w:r>
    </w:p>
    <w:p w:rsidR="007E5335" w:rsidRPr="006014C2" w:rsidRDefault="00314C7F" w:rsidP="00AB41E9">
      <w:pPr>
        <w:pStyle w:val="Subtitle"/>
        <w:rPr>
          <w:rStyle w:val="Emphasis"/>
        </w:rPr>
      </w:pPr>
      <w:r w:rsidRPr="006014C2">
        <w:rPr>
          <w:rStyle w:val="Emphasis"/>
        </w:rPr>
        <w:t>Create Tables:</w:t>
      </w:r>
    </w:p>
    <w:p w:rsidR="00793AAD" w:rsidRPr="00184956" w:rsidRDefault="00793AAD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93AAD" w:rsidRPr="00184956" w:rsidRDefault="00793AAD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 w:rsidRPr="00184956">
        <w:rPr>
          <w:rFonts w:ascii="Bahnschrift Light" w:hAnsi="Bahnschrift Light" w:cs="Arial"/>
          <w:color w:val="000000" w:themeColor="text1"/>
        </w:rPr>
        <w:t>--  DDL</w:t>
      </w:r>
      <w:proofErr w:type="gramEnd"/>
      <w:r w:rsidRPr="00184956">
        <w:rPr>
          <w:rFonts w:ascii="Bahnschrift Light" w:hAnsi="Bahnschrift Light" w:cs="Arial"/>
          <w:color w:val="000000" w:themeColor="text1"/>
        </w:rPr>
        <w:t xml:space="preserve"> for </w:t>
      </w:r>
      <w:r>
        <w:rPr>
          <w:rFonts w:ascii="Bahnschrift Light" w:hAnsi="Bahnschrift Light" w:cs="Arial"/>
          <w:color w:val="000000" w:themeColor="text1"/>
        </w:rPr>
        <w:t>Table Creation: artists</w:t>
      </w:r>
    </w:p>
    <w:p w:rsidR="00793AAD" w:rsidRPr="00793AAD" w:rsidRDefault="00793AAD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CREATE TABLE artists (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proofErr w:type="gramStart"/>
      <w:r w:rsidRPr="00ED6831">
        <w:rPr>
          <w:rFonts w:ascii="Bahnschrift Light" w:hAnsi="Bahnschrift Light" w:cs="Arial"/>
          <w:color w:val="000000" w:themeColor="text1"/>
        </w:rPr>
        <w:t>artist_id</w:t>
      </w:r>
      <w:proofErr w:type="spellEnd"/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artist_name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64)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ALTER TABLE artists ADD CONSTRAINT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artists_pk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PRIMARY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artist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);</w:t>
      </w:r>
    </w:p>
    <w:p w:rsidR="00C850E1" w:rsidRPr="00ED6831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 w:rsidRPr="00184956">
        <w:rPr>
          <w:rFonts w:ascii="Bahnschrift Light" w:hAnsi="Bahnschrift Light" w:cs="Arial"/>
          <w:color w:val="000000" w:themeColor="text1"/>
        </w:rPr>
        <w:t>--  DDL</w:t>
      </w:r>
      <w:proofErr w:type="gramEnd"/>
      <w:r w:rsidRPr="00184956">
        <w:rPr>
          <w:rFonts w:ascii="Bahnschrift Light" w:hAnsi="Bahnschrift Light" w:cs="Arial"/>
          <w:color w:val="000000" w:themeColor="text1"/>
        </w:rPr>
        <w:t xml:space="preserve"> for </w:t>
      </w:r>
      <w:r>
        <w:rPr>
          <w:rFonts w:ascii="Bahnschrift Light" w:hAnsi="Bahnschrift Light" w:cs="Arial"/>
          <w:color w:val="000000" w:themeColor="text1"/>
        </w:rPr>
        <w:t>Table Creation: clients</w:t>
      </w:r>
    </w:p>
    <w:p w:rsidR="007E5335" w:rsidRPr="00ED6831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CREATE TABLE clients (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proofErr w:type="gramStart"/>
      <w:r w:rsidRPr="00ED6831">
        <w:rPr>
          <w:rFonts w:ascii="Bahnschrift Light" w:hAnsi="Bahnschrift Light" w:cs="Arial"/>
          <w:color w:val="000000" w:themeColor="text1"/>
        </w:rPr>
        <w:t>client_id</w:t>
      </w:r>
      <w:proofErr w:type="spellEnd"/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first_name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16),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middle_name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16),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last_name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32),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phone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 VARCHAR2(16),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email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 VARCHAR2(255)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ALTER TABLE clients ADD CONSTRAINT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clients_pk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PRIMARY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client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);</w:t>
      </w:r>
    </w:p>
    <w:p w:rsidR="00C850E1" w:rsidRPr="00ED6831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 w:rsidRPr="00184956">
        <w:rPr>
          <w:rFonts w:ascii="Bahnschrift Light" w:hAnsi="Bahnschrift Light" w:cs="Arial"/>
          <w:color w:val="000000" w:themeColor="text1"/>
        </w:rPr>
        <w:t>--  DDL</w:t>
      </w:r>
      <w:proofErr w:type="gramEnd"/>
      <w:r w:rsidRPr="00184956">
        <w:rPr>
          <w:rFonts w:ascii="Bahnschrift Light" w:hAnsi="Bahnschrift Light" w:cs="Arial"/>
          <w:color w:val="000000" w:themeColor="text1"/>
        </w:rPr>
        <w:t xml:space="preserve"> for </w:t>
      </w:r>
      <w:r>
        <w:rPr>
          <w:rFonts w:ascii="Bahnschrift Light" w:hAnsi="Bahnschrift Light" w:cs="Arial"/>
          <w:color w:val="000000" w:themeColor="text1"/>
        </w:rPr>
        <w:t>Table Creation: employees</w:t>
      </w:r>
    </w:p>
    <w:p w:rsidR="007E5335" w:rsidRPr="00ED6831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CREATE TABLE employees (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proofErr w:type="gramStart"/>
      <w:r w:rsidRPr="00ED6831">
        <w:rPr>
          <w:rFonts w:ascii="Bahnschrift Light" w:hAnsi="Bahnschrift Light" w:cs="Arial"/>
          <w:color w:val="000000" w:themeColor="text1"/>
        </w:rPr>
        <w:t>empl_id</w:t>
      </w:r>
      <w:proofErr w:type="spellEnd"/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lastRenderedPageBreak/>
        <w:t xml:space="preserve">   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first_name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16),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middle_name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16),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last_name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32),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phone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 VARCHAR2(16),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proofErr w:type="gramStart"/>
      <w:r w:rsidRPr="00ED6831">
        <w:rPr>
          <w:rFonts w:ascii="Bahnschrift Light" w:hAnsi="Bahnschrift Light" w:cs="Arial"/>
          <w:color w:val="000000" w:themeColor="text1"/>
        </w:rPr>
        <w:t>pos_id</w:t>
      </w:r>
      <w:proofErr w:type="spellEnd"/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INTEGER NOT NULL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ALTER TABLE employees ADD CONSTRAINT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employees_pk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PRIMARY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empl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);</w:t>
      </w:r>
    </w:p>
    <w:p w:rsidR="00C850E1" w:rsidRPr="00ED6831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 w:rsidRPr="00184956">
        <w:rPr>
          <w:rFonts w:ascii="Bahnschrift Light" w:hAnsi="Bahnschrift Light" w:cs="Arial"/>
          <w:color w:val="000000" w:themeColor="text1"/>
        </w:rPr>
        <w:t>--  DDL</w:t>
      </w:r>
      <w:proofErr w:type="gramEnd"/>
      <w:r w:rsidRPr="00184956">
        <w:rPr>
          <w:rFonts w:ascii="Bahnschrift Light" w:hAnsi="Bahnschrift Light" w:cs="Arial"/>
          <w:color w:val="000000" w:themeColor="text1"/>
        </w:rPr>
        <w:t xml:space="preserve"> for </w:t>
      </w:r>
      <w:r>
        <w:rPr>
          <w:rFonts w:ascii="Bahnschrift Light" w:hAnsi="Bahnschrift Light" w:cs="Arial"/>
          <w:color w:val="000000" w:themeColor="text1"/>
        </w:rPr>
        <w:t>Table Creation: genres</w:t>
      </w:r>
    </w:p>
    <w:p w:rsidR="007E5335" w:rsidRPr="00ED6831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CREATE TABLE genres (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proofErr w:type="gramStart"/>
      <w:r w:rsidRPr="00ED6831">
        <w:rPr>
          <w:rFonts w:ascii="Bahnschrift Light" w:hAnsi="Bahnschrift Light" w:cs="Arial"/>
          <w:color w:val="000000" w:themeColor="text1"/>
        </w:rPr>
        <w:t>genre_id</w:t>
      </w:r>
      <w:proofErr w:type="spellEnd"/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genre_name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32)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ALTER TABLE genres ADD CONSTRAINT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genres_pk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PRIMARY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genre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);</w:t>
      </w: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 w:rsidRPr="00184956">
        <w:rPr>
          <w:rFonts w:ascii="Bahnschrift Light" w:hAnsi="Bahnschrift Light" w:cs="Arial"/>
          <w:color w:val="000000" w:themeColor="text1"/>
        </w:rPr>
        <w:t>--  DDL</w:t>
      </w:r>
      <w:proofErr w:type="gramEnd"/>
      <w:r w:rsidRPr="00184956">
        <w:rPr>
          <w:rFonts w:ascii="Bahnschrift Light" w:hAnsi="Bahnschrift Light" w:cs="Arial"/>
          <w:color w:val="000000" w:themeColor="text1"/>
        </w:rPr>
        <w:t xml:space="preserve"> for </w:t>
      </w:r>
      <w:r>
        <w:rPr>
          <w:rFonts w:ascii="Bahnschrift Light" w:hAnsi="Bahnschrift Light" w:cs="Arial"/>
          <w:color w:val="000000" w:themeColor="text1"/>
        </w:rPr>
        <w:t>Table Creation: labels</w:t>
      </w:r>
    </w:p>
    <w:p w:rsidR="00C850E1" w:rsidRPr="00ED6831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CREATE TABLE labels (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proofErr w:type="gramStart"/>
      <w:r w:rsidRPr="00ED6831">
        <w:rPr>
          <w:rFonts w:ascii="Bahnschrift Light" w:hAnsi="Bahnschrift Light" w:cs="Arial"/>
          <w:color w:val="000000" w:themeColor="text1"/>
        </w:rPr>
        <w:t>label_id</w:t>
      </w:r>
      <w:proofErr w:type="spellEnd"/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label_name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64)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ALTER TABLE labels ADD CONSTRAINT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labels_pk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PRIMARY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label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);</w:t>
      </w: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 w:rsidRPr="00184956">
        <w:rPr>
          <w:rFonts w:ascii="Bahnschrift Light" w:hAnsi="Bahnschrift Light" w:cs="Arial"/>
          <w:color w:val="000000" w:themeColor="text1"/>
        </w:rPr>
        <w:t>--  DDL</w:t>
      </w:r>
      <w:proofErr w:type="gramEnd"/>
      <w:r w:rsidRPr="00184956">
        <w:rPr>
          <w:rFonts w:ascii="Bahnschrift Light" w:hAnsi="Bahnschrift Light" w:cs="Arial"/>
          <w:color w:val="000000" w:themeColor="text1"/>
        </w:rPr>
        <w:t xml:space="preserve"> for </w:t>
      </w:r>
      <w:r>
        <w:rPr>
          <w:rFonts w:ascii="Bahnschrift Light" w:hAnsi="Bahnschrift Light" w:cs="Arial"/>
          <w:color w:val="000000" w:themeColor="text1"/>
        </w:rPr>
        <w:t>Table Creation: positions</w:t>
      </w:r>
    </w:p>
    <w:p w:rsidR="00C850E1" w:rsidRPr="00ED6831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CREATE TABLE positions (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proofErr w:type="gramStart"/>
      <w:r w:rsidRPr="00ED6831">
        <w:rPr>
          <w:rFonts w:ascii="Bahnschrift Light" w:hAnsi="Bahnschrift Light" w:cs="Arial"/>
          <w:color w:val="000000" w:themeColor="text1"/>
        </w:rPr>
        <w:t>pos_id</w:t>
      </w:r>
      <w:proofErr w:type="spellEnd"/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pos_name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24)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ALTER TABLE positions ADD CONSTRAINT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positions_pk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PRIMARY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pos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);</w:t>
      </w: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 w:rsidRPr="00184956">
        <w:rPr>
          <w:rFonts w:ascii="Bahnschrift Light" w:hAnsi="Bahnschrift Light" w:cs="Arial"/>
          <w:color w:val="000000" w:themeColor="text1"/>
        </w:rPr>
        <w:t>--  DDL</w:t>
      </w:r>
      <w:proofErr w:type="gramEnd"/>
      <w:r w:rsidRPr="00184956">
        <w:rPr>
          <w:rFonts w:ascii="Bahnschrift Light" w:hAnsi="Bahnschrift Light" w:cs="Arial"/>
          <w:color w:val="000000" w:themeColor="text1"/>
        </w:rPr>
        <w:t xml:space="preserve"> for </w:t>
      </w:r>
      <w:r>
        <w:rPr>
          <w:rFonts w:ascii="Bahnschrift Light" w:hAnsi="Bahnschrift Light" w:cs="Arial"/>
          <w:color w:val="000000" w:themeColor="text1"/>
        </w:rPr>
        <w:t>Table Creation: products</w:t>
      </w:r>
    </w:p>
    <w:p w:rsidR="00C850E1" w:rsidRPr="00ED6831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CREATE TABLE products (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proofErr w:type="gramStart"/>
      <w:r w:rsidRPr="00ED6831">
        <w:rPr>
          <w:rFonts w:ascii="Bahnschrift Light" w:hAnsi="Bahnschrift Light" w:cs="Arial"/>
          <w:color w:val="000000" w:themeColor="text1"/>
        </w:rPr>
        <w:t>prod_id</w:t>
      </w:r>
      <w:proofErr w:type="spellEnd"/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prod_name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    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64),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price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     FLOAT(12),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proofErr w:type="gramStart"/>
      <w:r w:rsidRPr="00ED6831">
        <w:rPr>
          <w:rFonts w:ascii="Bahnschrift Light" w:hAnsi="Bahnschrift Light" w:cs="Arial"/>
          <w:color w:val="000000" w:themeColor="text1"/>
        </w:rPr>
        <w:t>av_quantity</w:t>
      </w:r>
      <w:proofErr w:type="spellEnd"/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INTEGER,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proofErr w:type="gramStart"/>
      <w:r w:rsidRPr="00ED6831">
        <w:rPr>
          <w:rFonts w:ascii="Bahnschrift Light" w:hAnsi="Bahnschrift Light" w:cs="Arial"/>
          <w:color w:val="000000" w:themeColor="text1"/>
        </w:rPr>
        <w:t>year_of_release</w:t>
      </w:r>
      <w:proofErr w:type="spellEnd"/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INTEGER,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proofErr w:type="gramStart"/>
      <w:r w:rsidRPr="00ED6831">
        <w:rPr>
          <w:rFonts w:ascii="Bahnschrift Light" w:hAnsi="Bahnschrift Light" w:cs="Arial"/>
          <w:color w:val="000000" w:themeColor="text1"/>
        </w:rPr>
        <w:t>genre_id</w:t>
      </w:r>
      <w:proofErr w:type="spellEnd"/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lastRenderedPageBreak/>
        <w:t xml:space="preserve">    </w:t>
      </w:r>
      <w:proofErr w:type="spellStart"/>
      <w:proofErr w:type="gramStart"/>
      <w:r w:rsidRPr="00ED6831">
        <w:rPr>
          <w:rFonts w:ascii="Bahnschrift Light" w:hAnsi="Bahnschrift Light" w:cs="Arial"/>
          <w:color w:val="000000" w:themeColor="text1"/>
        </w:rPr>
        <w:t>artist_id</w:t>
      </w:r>
      <w:proofErr w:type="spellEnd"/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proofErr w:type="gramStart"/>
      <w:r w:rsidRPr="00ED6831">
        <w:rPr>
          <w:rFonts w:ascii="Bahnschrift Light" w:hAnsi="Bahnschrift Light" w:cs="Arial"/>
          <w:color w:val="000000" w:themeColor="text1"/>
        </w:rPr>
        <w:t>label_id</w:t>
      </w:r>
      <w:proofErr w:type="spellEnd"/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proofErr w:type="gramStart"/>
      <w:r w:rsidRPr="00ED6831">
        <w:rPr>
          <w:rFonts w:ascii="Bahnschrift Light" w:hAnsi="Bahnschrift Light" w:cs="Arial"/>
          <w:color w:val="000000" w:themeColor="text1"/>
        </w:rPr>
        <w:t>type_id</w:t>
      </w:r>
      <w:proofErr w:type="spellEnd"/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   INTEGER NOT NULL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ALTER TABLE products ADD CONSTRAINT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products_pk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PRIMARY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prod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);</w:t>
      </w: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 w:rsidRPr="00184956">
        <w:rPr>
          <w:rFonts w:ascii="Bahnschrift Light" w:hAnsi="Bahnschrift Light" w:cs="Arial"/>
          <w:color w:val="000000" w:themeColor="text1"/>
        </w:rPr>
        <w:t>--  DDL</w:t>
      </w:r>
      <w:proofErr w:type="gramEnd"/>
      <w:r w:rsidRPr="00184956">
        <w:rPr>
          <w:rFonts w:ascii="Bahnschrift Light" w:hAnsi="Bahnschrift Light" w:cs="Arial"/>
          <w:color w:val="000000" w:themeColor="text1"/>
        </w:rPr>
        <w:t xml:space="preserve"> for </w:t>
      </w:r>
      <w:r>
        <w:rPr>
          <w:rFonts w:ascii="Bahnschrift Light" w:hAnsi="Bahnschrift Light" w:cs="Arial"/>
          <w:color w:val="000000" w:themeColor="text1"/>
        </w:rPr>
        <w:t>Table Creation: sales</w:t>
      </w:r>
    </w:p>
    <w:p w:rsidR="00C850E1" w:rsidRPr="00ED6831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CREATE TABLE sales (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proofErr w:type="gramStart"/>
      <w:r w:rsidRPr="00ED6831">
        <w:rPr>
          <w:rFonts w:ascii="Bahnschrift Light" w:hAnsi="Bahnschrift Light" w:cs="Arial"/>
          <w:color w:val="000000" w:themeColor="text1"/>
        </w:rPr>
        <w:t>sale_id</w:t>
      </w:r>
      <w:proofErr w:type="spellEnd"/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proofErr w:type="gramStart"/>
      <w:r w:rsidRPr="00ED6831">
        <w:rPr>
          <w:rFonts w:ascii="Bahnschrift Light" w:hAnsi="Bahnschrift Light" w:cs="Arial"/>
          <w:color w:val="000000" w:themeColor="text1"/>
        </w:rPr>
        <w:t>sale_date</w:t>
      </w:r>
      <w:proofErr w:type="spellEnd"/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DATE,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proofErr w:type="gramStart"/>
      <w:r w:rsidRPr="00ED6831">
        <w:rPr>
          <w:rFonts w:ascii="Bahnschrift Light" w:hAnsi="Bahnschrift Light" w:cs="Arial"/>
          <w:color w:val="000000" w:themeColor="text1"/>
        </w:rPr>
        <w:t>client_id</w:t>
      </w:r>
      <w:proofErr w:type="spellEnd"/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proofErr w:type="gramStart"/>
      <w:r w:rsidRPr="00ED6831">
        <w:rPr>
          <w:rFonts w:ascii="Bahnschrift Light" w:hAnsi="Bahnschrift Light" w:cs="Arial"/>
          <w:color w:val="000000" w:themeColor="text1"/>
        </w:rPr>
        <w:t>empl_id</w:t>
      </w:r>
      <w:proofErr w:type="spellEnd"/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INTEGER NOT NULL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ALTER TABLE sales ADD CONSTRAINT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sales_pk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PRIMARY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sale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);</w:t>
      </w: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955324" w:rsidRPr="00184956" w:rsidRDefault="00955324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955324" w:rsidRPr="00184956" w:rsidRDefault="00955324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 w:rsidRPr="00184956">
        <w:rPr>
          <w:rFonts w:ascii="Bahnschrift Light" w:hAnsi="Bahnschrift Light" w:cs="Arial"/>
          <w:color w:val="000000" w:themeColor="text1"/>
        </w:rPr>
        <w:t>--  DDL</w:t>
      </w:r>
      <w:proofErr w:type="gramEnd"/>
      <w:r w:rsidRPr="00184956">
        <w:rPr>
          <w:rFonts w:ascii="Bahnschrift Light" w:hAnsi="Bahnschrift Light" w:cs="Arial"/>
          <w:color w:val="000000" w:themeColor="text1"/>
        </w:rPr>
        <w:t xml:space="preserve"> for </w:t>
      </w:r>
      <w:r>
        <w:rPr>
          <w:rFonts w:ascii="Bahnschrift Light" w:hAnsi="Bahnschrift Light" w:cs="Arial"/>
          <w:color w:val="000000" w:themeColor="text1"/>
        </w:rPr>
        <w:t xml:space="preserve">Table Creation: </w:t>
      </w:r>
      <w:proofErr w:type="spellStart"/>
      <w:r>
        <w:rPr>
          <w:rFonts w:ascii="Bahnschrift Light" w:hAnsi="Bahnschrift Light" w:cs="Arial"/>
          <w:color w:val="000000" w:themeColor="text1"/>
        </w:rPr>
        <w:t>sales_products</w:t>
      </w:r>
      <w:proofErr w:type="spellEnd"/>
    </w:p>
    <w:p w:rsidR="00955324" w:rsidRPr="00ED6831" w:rsidRDefault="00955324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CREATE TABLE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sales_products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(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proofErr w:type="gramStart"/>
      <w:r w:rsidRPr="00ED6831">
        <w:rPr>
          <w:rFonts w:ascii="Bahnschrift Light" w:hAnsi="Bahnschrift Light" w:cs="Arial"/>
          <w:color w:val="000000" w:themeColor="text1"/>
        </w:rPr>
        <w:t>sale_prod_id</w:t>
      </w:r>
      <w:proofErr w:type="spellEnd"/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sale_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quantity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 INTEGER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proofErr w:type="gramStart"/>
      <w:r w:rsidRPr="00ED6831">
        <w:rPr>
          <w:rFonts w:ascii="Bahnschrift Light" w:hAnsi="Bahnschrift Light" w:cs="Arial"/>
          <w:color w:val="000000" w:themeColor="text1"/>
        </w:rPr>
        <w:t>sale_id</w:t>
      </w:r>
      <w:proofErr w:type="spellEnd"/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proofErr w:type="gramStart"/>
      <w:r w:rsidRPr="00ED6831">
        <w:rPr>
          <w:rFonts w:ascii="Bahnschrift Light" w:hAnsi="Bahnschrift Light" w:cs="Arial"/>
          <w:color w:val="000000" w:themeColor="text1"/>
        </w:rPr>
        <w:t>prod_id</w:t>
      </w:r>
      <w:proofErr w:type="spellEnd"/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INTEGER NOT NULL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ALTER TABLE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sales_products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ADD CONSTRAINT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sales_products_pk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PRIMARY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sale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_prod_id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);</w:t>
      </w: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955324" w:rsidRPr="00184956" w:rsidRDefault="00955324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955324" w:rsidRPr="00184956" w:rsidRDefault="00955324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 w:rsidRPr="00184956">
        <w:rPr>
          <w:rFonts w:ascii="Bahnschrift Light" w:hAnsi="Bahnschrift Light" w:cs="Arial"/>
          <w:color w:val="000000" w:themeColor="text1"/>
        </w:rPr>
        <w:t>--  DDL</w:t>
      </w:r>
      <w:proofErr w:type="gramEnd"/>
      <w:r w:rsidRPr="00184956">
        <w:rPr>
          <w:rFonts w:ascii="Bahnschrift Light" w:hAnsi="Bahnschrift Light" w:cs="Arial"/>
          <w:color w:val="000000" w:themeColor="text1"/>
        </w:rPr>
        <w:t xml:space="preserve"> for </w:t>
      </w:r>
      <w:r>
        <w:rPr>
          <w:rFonts w:ascii="Bahnschrift Light" w:hAnsi="Bahnschrift Light" w:cs="Arial"/>
          <w:color w:val="000000" w:themeColor="text1"/>
        </w:rPr>
        <w:t>Table Creation: types</w:t>
      </w:r>
    </w:p>
    <w:p w:rsidR="00955324" w:rsidRPr="00ED6831" w:rsidRDefault="00955324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CREATE TABLE types (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proofErr w:type="gramStart"/>
      <w:r w:rsidRPr="00ED6831">
        <w:rPr>
          <w:rFonts w:ascii="Bahnschrift Light" w:hAnsi="Bahnschrift Light" w:cs="Arial"/>
          <w:color w:val="000000" w:themeColor="text1"/>
        </w:rPr>
        <w:t>type_id</w:t>
      </w:r>
      <w:proofErr w:type="spellEnd"/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type_name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32)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ALTER TABLE types ADD CONSTRAINT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product_types_pk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PRIMARY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type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);</w:t>
      </w:r>
    </w:p>
    <w:p w:rsidR="00FC3712" w:rsidRPr="00ED6831" w:rsidRDefault="00FC3712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FC3712" w:rsidRPr="00184956" w:rsidRDefault="00FC3712" w:rsidP="00FC3712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FC3712" w:rsidRPr="00184956" w:rsidRDefault="00FC3712" w:rsidP="00FC3712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>
        <w:rPr>
          <w:rFonts w:ascii="Bahnschrift Light" w:hAnsi="Bahnschrift Light" w:cs="Arial"/>
          <w:color w:val="000000" w:themeColor="text1"/>
        </w:rPr>
        <w:t>--  DDL</w:t>
      </w:r>
      <w:proofErr w:type="gramEnd"/>
      <w:r>
        <w:rPr>
          <w:rFonts w:ascii="Bahnschrift Light" w:hAnsi="Bahnschrift Light" w:cs="Arial"/>
          <w:color w:val="000000" w:themeColor="text1"/>
        </w:rPr>
        <w:t xml:space="preserve"> </w:t>
      </w:r>
      <w:r w:rsidR="00331E17">
        <w:rPr>
          <w:rFonts w:ascii="Bahnschrift Light" w:hAnsi="Bahnschrift Light" w:cs="Arial"/>
          <w:color w:val="000000" w:themeColor="text1"/>
        </w:rPr>
        <w:t xml:space="preserve">for </w:t>
      </w:r>
      <w:r>
        <w:rPr>
          <w:rFonts w:ascii="Bahnschrift Light" w:hAnsi="Bahnschrift Light" w:cs="Arial"/>
          <w:color w:val="000000" w:themeColor="text1"/>
        </w:rPr>
        <w:t>Foreign Key</w:t>
      </w:r>
      <w:r w:rsidR="00331E17">
        <w:rPr>
          <w:rFonts w:ascii="Bahnschrift Light" w:hAnsi="Bahnschrift Light" w:cs="Arial"/>
          <w:color w:val="000000" w:themeColor="text1"/>
        </w:rPr>
        <w:t>/s</w:t>
      </w:r>
      <w:r>
        <w:rPr>
          <w:rFonts w:ascii="Bahnschrift Light" w:hAnsi="Bahnschrift Light" w:cs="Arial"/>
          <w:color w:val="000000" w:themeColor="text1"/>
        </w:rPr>
        <w:t xml:space="preserve"> Definition in Table: employees</w:t>
      </w:r>
    </w:p>
    <w:p w:rsidR="007E5335" w:rsidRPr="00FC3712" w:rsidRDefault="00FC3712" w:rsidP="00FC3712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ALTER TABLE employees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ADD CONSTRAINT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employees_positions_fk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FOREIGN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pos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</w:t>
      </w: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    REFERENCES positions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pos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);</w:t>
      </w:r>
    </w:p>
    <w:p w:rsidR="00331E17" w:rsidRPr="00184956" w:rsidRDefault="00331E17" w:rsidP="00331E17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331E17" w:rsidRPr="00184956" w:rsidRDefault="00331E17" w:rsidP="00331E17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>
        <w:rPr>
          <w:rFonts w:ascii="Bahnschrift Light" w:hAnsi="Bahnschrift Light" w:cs="Arial"/>
          <w:color w:val="000000" w:themeColor="text1"/>
        </w:rPr>
        <w:lastRenderedPageBreak/>
        <w:t>--  DDL</w:t>
      </w:r>
      <w:proofErr w:type="gramEnd"/>
      <w:r>
        <w:rPr>
          <w:rFonts w:ascii="Bahnschrift Light" w:hAnsi="Bahnschrift Light" w:cs="Arial"/>
          <w:color w:val="000000" w:themeColor="text1"/>
        </w:rPr>
        <w:t xml:space="preserve"> for Foreign Key</w:t>
      </w:r>
      <w:r>
        <w:rPr>
          <w:rFonts w:ascii="Bahnschrift Light" w:hAnsi="Bahnschrift Light" w:cs="Arial"/>
          <w:color w:val="000000" w:themeColor="text1"/>
        </w:rPr>
        <w:t>/s</w:t>
      </w:r>
      <w:r>
        <w:rPr>
          <w:rFonts w:ascii="Bahnschrift Light" w:hAnsi="Bahnschrift Light" w:cs="Arial"/>
          <w:color w:val="000000" w:themeColor="text1"/>
        </w:rPr>
        <w:t xml:space="preserve"> Definition in Table: </w:t>
      </w:r>
      <w:r>
        <w:rPr>
          <w:rFonts w:ascii="Bahnschrift Light" w:hAnsi="Bahnschrift Light" w:cs="Arial"/>
          <w:color w:val="000000" w:themeColor="text1"/>
        </w:rPr>
        <w:t>products</w:t>
      </w:r>
    </w:p>
    <w:p w:rsidR="007E5335" w:rsidRPr="00ED6831" w:rsidRDefault="00331E17" w:rsidP="00331E17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ALTER TABLE products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ADD CONSTRAINT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products_artists_fk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FOREIGN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artist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    REFERENCES artists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artist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);</w:t>
      </w: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ALTER TABLE products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ADD CONSTRAINT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products_genres_fk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FOREIGN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genre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    REFERENCES genres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genre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ALTER TABLE products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ADD CONSTRAINT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products_labels_fk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FOREIGN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label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    REFERENCES labels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label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ALTER TABLE products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ADD CONSTRAINT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products_types_fk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FOREIGN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type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</w:t>
      </w: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    REFERENCES types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type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);</w:t>
      </w:r>
    </w:p>
    <w:p w:rsidR="00331E17" w:rsidRPr="00ED6831" w:rsidRDefault="00331E17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331E17" w:rsidRPr="00184956" w:rsidRDefault="00331E17" w:rsidP="00331E17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331E17" w:rsidRPr="00184956" w:rsidRDefault="00331E17" w:rsidP="00331E17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>
        <w:rPr>
          <w:rFonts w:ascii="Bahnschrift Light" w:hAnsi="Bahnschrift Light" w:cs="Arial"/>
          <w:color w:val="000000" w:themeColor="text1"/>
        </w:rPr>
        <w:t>--  DDL</w:t>
      </w:r>
      <w:proofErr w:type="gramEnd"/>
      <w:r>
        <w:rPr>
          <w:rFonts w:ascii="Bahnschrift Light" w:hAnsi="Bahnschrift Light" w:cs="Arial"/>
          <w:color w:val="000000" w:themeColor="text1"/>
        </w:rPr>
        <w:t xml:space="preserve"> for Foreign Key/s Definition in Table: </w:t>
      </w:r>
      <w:r>
        <w:rPr>
          <w:rFonts w:ascii="Bahnschrift Light" w:hAnsi="Bahnschrift Light" w:cs="Arial"/>
          <w:color w:val="000000" w:themeColor="text1"/>
        </w:rPr>
        <w:t>sales</w:t>
      </w:r>
    </w:p>
    <w:p w:rsidR="007E5335" w:rsidRPr="00ED6831" w:rsidRDefault="00331E17" w:rsidP="00331E17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ALTER TABLE sales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ADD CONSTRAINT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sales_clients_fk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FOREIGN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client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    REFERENCES clients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client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ALTER TABLE sales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ADD CONSTRAINT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sales_employees_fk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FOREIGN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empl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    REFERENCES employees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empl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);</w:t>
      </w: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A6782C" w:rsidRPr="00184956" w:rsidRDefault="00A6782C" w:rsidP="00A6782C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A6782C" w:rsidRPr="00184956" w:rsidRDefault="00A6782C" w:rsidP="00A6782C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>
        <w:rPr>
          <w:rFonts w:ascii="Bahnschrift Light" w:hAnsi="Bahnschrift Light" w:cs="Arial"/>
          <w:color w:val="000000" w:themeColor="text1"/>
        </w:rPr>
        <w:t>--  DDL</w:t>
      </w:r>
      <w:proofErr w:type="gramEnd"/>
      <w:r>
        <w:rPr>
          <w:rFonts w:ascii="Bahnschrift Light" w:hAnsi="Bahnschrift Light" w:cs="Arial"/>
          <w:color w:val="000000" w:themeColor="text1"/>
        </w:rPr>
        <w:t xml:space="preserve"> for Foreign Key/s Definition in Table: </w:t>
      </w:r>
      <w:proofErr w:type="spellStart"/>
      <w:r>
        <w:rPr>
          <w:rFonts w:ascii="Bahnschrift Light" w:hAnsi="Bahnschrift Light" w:cs="Arial"/>
          <w:color w:val="000000" w:themeColor="text1"/>
        </w:rPr>
        <w:t>sales_products</w:t>
      </w:r>
      <w:proofErr w:type="spellEnd"/>
    </w:p>
    <w:p w:rsidR="00A6782C" w:rsidRPr="00ED6831" w:rsidRDefault="00A6782C" w:rsidP="00A6782C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ALTER TABLE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sales_products</w:t>
      </w:r>
      <w:proofErr w:type="spellEnd"/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ADD CONSTRAINT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sales_products_products_fk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FOREIGN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prod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    REFERENCES products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prod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ALTER TABLE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sales_products</w:t>
      </w:r>
      <w:proofErr w:type="spellEnd"/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ADD CONSTRAINT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sales_products_sales_fk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FOREIGN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sale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    REFERENCES sales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 xml:space="preserve">( </w:t>
      </w:r>
      <w:proofErr w:type="spellStart"/>
      <w:r w:rsidRPr="00ED6831">
        <w:rPr>
          <w:rFonts w:ascii="Bahnschrift Light" w:hAnsi="Bahnschrift Light" w:cs="Arial"/>
          <w:color w:val="000000" w:themeColor="text1"/>
        </w:rPr>
        <w:t>sale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</w:t>
      </w:r>
      <w:proofErr w:type="spellEnd"/>
      <w:r w:rsidRPr="00ED6831">
        <w:rPr>
          <w:rFonts w:ascii="Bahnschrift Light" w:hAnsi="Bahnschrift Light" w:cs="Arial"/>
          <w:color w:val="000000" w:themeColor="text1"/>
        </w:rPr>
        <w:t xml:space="preserve"> );</w:t>
      </w:r>
    </w:p>
    <w:p w:rsidR="00314C7F" w:rsidRPr="00797BDB" w:rsidRDefault="00314C7F" w:rsidP="00314C7F">
      <w:pPr>
        <w:rPr>
          <w:rFonts w:ascii="Arial" w:hAnsi="Arial" w:cs="Arial"/>
        </w:rPr>
      </w:pPr>
    </w:p>
    <w:p w:rsidR="00314C7F" w:rsidRPr="006014C2" w:rsidRDefault="00AB41E9" w:rsidP="00AB41E9">
      <w:pPr>
        <w:pStyle w:val="Subtitle"/>
        <w:rPr>
          <w:rStyle w:val="Emphasis"/>
        </w:rPr>
      </w:pPr>
      <w:r w:rsidRPr="006014C2">
        <w:rPr>
          <w:rStyle w:val="Emphasis"/>
        </w:rPr>
        <w:t>Insert</w:t>
      </w:r>
    </w:p>
    <w:p w:rsidR="00AB41E9" w:rsidRPr="00797BDB" w:rsidRDefault="00EA4888" w:rsidP="00AB41E9">
      <w:pPr>
        <w:spacing w:after="0" w:line="240" w:lineRule="auto"/>
        <w:rPr>
          <w:rFonts w:ascii="Arial" w:hAnsi="Arial" w:cs="Arial"/>
          <w:color w:val="000000" w:themeColor="text1"/>
          <w:lang w:val="bg-BG"/>
        </w:rPr>
      </w:pPr>
      <w:r w:rsidRPr="00797BDB">
        <w:rPr>
          <w:rFonts w:ascii="Arial" w:hAnsi="Arial" w:cs="Arial"/>
          <w:color w:val="000000" w:themeColor="text1"/>
          <w:lang w:val="bg-BG"/>
        </w:rPr>
        <w:t>Важно е</w:t>
      </w:r>
      <w:r w:rsidR="00163AF3" w:rsidRPr="00797BDB">
        <w:rPr>
          <w:rFonts w:ascii="Arial" w:hAnsi="Arial" w:cs="Arial"/>
          <w:color w:val="000000" w:themeColor="text1"/>
          <w:lang w:val="bg-BG"/>
        </w:rPr>
        <w:t xml:space="preserve"> </w:t>
      </w:r>
      <w:proofErr w:type="spellStart"/>
      <w:r w:rsidR="00163AF3" w:rsidRPr="00797BDB">
        <w:rPr>
          <w:rFonts w:ascii="Arial" w:hAnsi="Arial" w:cs="Arial"/>
          <w:color w:val="000000" w:themeColor="text1"/>
        </w:rPr>
        <w:t>преди</w:t>
      </w:r>
      <w:proofErr w:type="spellEnd"/>
      <w:r w:rsidR="00163AF3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163AF3" w:rsidRPr="00797BDB">
        <w:rPr>
          <w:rFonts w:ascii="Arial" w:hAnsi="Arial" w:cs="Arial"/>
          <w:color w:val="000000" w:themeColor="text1"/>
        </w:rPr>
        <w:t>да</w:t>
      </w:r>
      <w:proofErr w:type="spellEnd"/>
      <w:r w:rsidR="00163AF3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163AF3" w:rsidRPr="00797BDB">
        <w:rPr>
          <w:rFonts w:ascii="Arial" w:hAnsi="Arial" w:cs="Arial"/>
          <w:color w:val="000000" w:themeColor="text1"/>
        </w:rPr>
        <w:t>се</w:t>
      </w:r>
      <w:proofErr w:type="spellEnd"/>
      <w:r w:rsidR="00163AF3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163AF3" w:rsidRPr="00797BDB">
        <w:rPr>
          <w:rFonts w:ascii="Arial" w:hAnsi="Arial" w:cs="Arial"/>
          <w:color w:val="000000" w:themeColor="text1"/>
        </w:rPr>
        <w:t>правят</w:t>
      </w:r>
      <w:proofErr w:type="spellEnd"/>
      <w:r w:rsidR="00163AF3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163AF3" w:rsidRPr="00797BDB">
        <w:rPr>
          <w:rFonts w:ascii="Arial" w:hAnsi="Arial" w:cs="Arial"/>
          <w:color w:val="000000" w:themeColor="text1"/>
        </w:rPr>
        <w:t>тези</w:t>
      </w:r>
      <w:proofErr w:type="spellEnd"/>
      <w:r w:rsidR="00163AF3" w:rsidRPr="00797BDB">
        <w:rPr>
          <w:rFonts w:ascii="Arial" w:hAnsi="Arial" w:cs="Arial"/>
          <w:color w:val="000000" w:themeColor="text1"/>
        </w:rPr>
        <w:t xml:space="preserve"> </w:t>
      </w:r>
      <w:r w:rsidR="009C15D5" w:rsidRPr="00797BDB">
        <w:rPr>
          <w:rFonts w:ascii="Arial" w:hAnsi="Arial" w:cs="Arial"/>
          <w:color w:val="000000" w:themeColor="text1"/>
        </w:rPr>
        <w:t>Insert-</w:t>
      </w:r>
      <w:r w:rsidR="009C15D5" w:rsidRPr="00797BDB">
        <w:rPr>
          <w:rFonts w:ascii="Arial" w:hAnsi="Arial" w:cs="Arial"/>
          <w:color w:val="000000" w:themeColor="text1"/>
          <w:lang w:val="bg-BG"/>
        </w:rPr>
        <w:t xml:space="preserve">и </w:t>
      </w:r>
      <w:proofErr w:type="spellStart"/>
      <w:r w:rsidR="00163AF3" w:rsidRPr="00797BDB">
        <w:rPr>
          <w:rFonts w:ascii="Arial" w:hAnsi="Arial" w:cs="Arial"/>
          <w:color w:val="000000" w:themeColor="text1"/>
        </w:rPr>
        <w:t>да</w:t>
      </w:r>
      <w:proofErr w:type="spellEnd"/>
      <w:r w:rsidR="00163AF3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163AF3" w:rsidRPr="00797BDB">
        <w:rPr>
          <w:rFonts w:ascii="Arial" w:hAnsi="Arial" w:cs="Arial"/>
          <w:color w:val="000000" w:themeColor="text1"/>
        </w:rPr>
        <w:t>има</w:t>
      </w:r>
      <w:proofErr w:type="spellEnd"/>
      <w:r w:rsidR="00163AF3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163AF3" w:rsidRPr="00797BDB">
        <w:rPr>
          <w:rFonts w:ascii="Arial" w:hAnsi="Arial" w:cs="Arial"/>
          <w:color w:val="000000" w:themeColor="text1"/>
        </w:rPr>
        <w:t>имплементирани</w:t>
      </w:r>
      <w:proofErr w:type="spellEnd"/>
      <w:r w:rsidR="00163AF3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163AF3" w:rsidRPr="00797BDB">
        <w:rPr>
          <w:rFonts w:ascii="Arial" w:hAnsi="Arial" w:cs="Arial"/>
          <w:color w:val="000000" w:themeColor="text1"/>
        </w:rPr>
        <w:t>всички</w:t>
      </w:r>
      <w:proofErr w:type="spellEnd"/>
      <w:r w:rsidR="00163AF3" w:rsidRPr="00797BDB">
        <w:rPr>
          <w:rFonts w:ascii="Arial" w:hAnsi="Arial" w:cs="Arial"/>
          <w:color w:val="000000" w:themeColor="text1"/>
        </w:rPr>
        <w:t xml:space="preserve"> procedures, triggers &amp; sequences</w:t>
      </w:r>
      <w:r w:rsidR="00163AF3" w:rsidRPr="00797BDB">
        <w:rPr>
          <w:rFonts w:ascii="Arial" w:hAnsi="Arial" w:cs="Arial"/>
          <w:color w:val="000000" w:themeColor="text1"/>
          <w:lang w:val="bg-BG"/>
        </w:rPr>
        <w:t xml:space="preserve">, както и </w:t>
      </w:r>
      <w:r w:rsidR="00163AF3" w:rsidRPr="00797BDB">
        <w:rPr>
          <w:rFonts w:ascii="Arial" w:hAnsi="Arial" w:cs="Arial"/>
          <w:color w:val="000000" w:themeColor="text1"/>
        </w:rPr>
        <w:t>Insert</w:t>
      </w:r>
      <w:r w:rsidR="00163AF3" w:rsidRPr="00797BDB">
        <w:rPr>
          <w:rFonts w:ascii="Arial" w:hAnsi="Arial" w:cs="Arial"/>
          <w:color w:val="000000" w:themeColor="text1"/>
          <w:lang w:val="bg-BG"/>
        </w:rPr>
        <w:t>-ите</w:t>
      </w:r>
      <w:r w:rsidRPr="00797BDB">
        <w:rPr>
          <w:rFonts w:ascii="Arial" w:hAnsi="Arial" w:cs="Arial"/>
          <w:color w:val="000000" w:themeColor="text1"/>
          <w:lang w:val="bg-BG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да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бъдат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Pr="00797BDB">
        <w:rPr>
          <w:rFonts w:ascii="Arial" w:hAnsi="Arial" w:cs="Arial"/>
          <w:color w:val="000000" w:themeColor="text1"/>
        </w:rPr>
        <w:t>изпълнени</w:t>
      </w:r>
      <w:proofErr w:type="spellEnd"/>
      <w:r w:rsidRPr="00797BDB">
        <w:rPr>
          <w:rFonts w:ascii="Arial" w:hAnsi="Arial" w:cs="Arial"/>
          <w:color w:val="000000" w:themeColor="text1"/>
        </w:rPr>
        <w:t xml:space="preserve"> </w:t>
      </w:r>
      <w:r w:rsidR="00163AF3" w:rsidRPr="00797BDB">
        <w:rPr>
          <w:rFonts w:ascii="Arial" w:hAnsi="Arial" w:cs="Arial"/>
          <w:color w:val="000000" w:themeColor="text1"/>
        </w:rPr>
        <w:t xml:space="preserve">в </w:t>
      </w:r>
      <w:proofErr w:type="spellStart"/>
      <w:r w:rsidR="00163AF3" w:rsidRPr="00797BDB">
        <w:rPr>
          <w:rFonts w:ascii="Arial" w:hAnsi="Arial" w:cs="Arial"/>
          <w:color w:val="000000" w:themeColor="text1"/>
        </w:rPr>
        <w:t>дадената</w:t>
      </w:r>
      <w:proofErr w:type="spellEnd"/>
      <w:r w:rsidR="00163AF3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163AF3" w:rsidRPr="00797BDB">
        <w:rPr>
          <w:rFonts w:ascii="Arial" w:hAnsi="Arial" w:cs="Arial"/>
          <w:color w:val="000000" w:themeColor="text1"/>
        </w:rPr>
        <w:t>поредност</w:t>
      </w:r>
      <w:proofErr w:type="spellEnd"/>
      <w:r w:rsidR="00163AF3" w:rsidRPr="00797BDB">
        <w:rPr>
          <w:rFonts w:ascii="Arial" w:hAnsi="Arial" w:cs="Arial"/>
          <w:color w:val="000000" w:themeColor="text1"/>
        </w:rPr>
        <w:t>.</w:t>
      </w:r>
    </w:p>
    <w:p w:rsidR="00AB41E9" w:rsidRPr="00797BDB" w:rsidRDefault="00AB41E9" w:rsidP="00AB41E9">
      <w:pPr>
        <w:spacing w:after="0" w:line="240" w:lineRule="auto"/>
        <w:rPr>
          <w:rFonts w:ascii="Arial" w:hAnsi="Arial" w:cs="Arial"/>
          <w:color w:val="000000" w:themeColor="text1"/>
        </w:rPr>
      </w:pP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 xml:space="preserve">-- 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positions</w:t>
      </w:r>
      <w:proofErr w:type="gramEnd"/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positions values (1,'default');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positions values (2,'administrator');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 xml:space="preserve">-- 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types</w:t>
      </w:r>
      <w:proofErr w:type="gramEnd"/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types values (1,'CD');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types values (2,'digital');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types values (3,'vinyl');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 xml:space="preserve">-- 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genres</w:t>
      </w:r>
      <w:proofErr w:type="gramEnd"/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genres values (1,'rock');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genres values (2,'pop');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genres values (3,'hip-hop');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genres values (4,'jazz');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genres values (5,'country');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genres values (6,'classical');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genres values (7,'techno');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genres values (8,'blues');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genres values (9,'metal');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 xml:space="preserve">-- 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clients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ab/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('Bozhidar','Dimitrov','Vitanov','+359-988-5555-45','Bozhidar.Dimitrov@gmail.com');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('Nedelcho','Petrov','Velikov','+359-485-5533-12','Nedelcho.Petrov@gmail.com');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('Tzako','Ivanov','Zhivkov','+359-885-5511-52','Tzako.Ivanov@gmail.com');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('Atanas','Georgiev','Ivanov','+359-885-5574-99','Atanas.Georgiev@gmail.com');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('Naso','Vasilev','Alexandrov','+359-988-5551-39','Naso.Vasilev@gmail.com');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('Kupen','Nikolov','Todorov','+359-988-5556-96','Kupen.Nikolov@gmail.com');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('Radomir','Kirov','Popov','+359-485-5510-35','Radomir.Kirov@gmail.com');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('Radul','Stoyanov','Bunev','+359-485-5593-20','Radul.Stoyanov@gmail.com');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('Kaloyan','Marinov','Dachev','+359-895-5523-74','Kaloyan.Marinov@gmail.com');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('Kiril','Todorov','Iliev','+359-988-5558-10','Kiril.Todorov@gmail.com');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('Hristo','Hristov','Yankov','+359-204-3170-91','Hristo.Hristov@gmail.com');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('Grudi','Yordanov','Savov','+359-259-5903-56','Grudi.Yordanov@gmail.com');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('Boyko','Simeonov','Kirilov','+359-248-7280-94','Boyko.Simeonov@gmail.com');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('Manush','Yankov','Pironev','+359-222-9895-48','Manush.Yankov@gmail.com');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('Lyobomir','Stanimirov','Rysinov','+359-209-5098-32','Lyobomir.Stanimirov@gmail.com');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lastRenderedPageBreak/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('Anghel','Zahariev','Tsankov','+359-272-2321-99','Anghel.Zahariev@gmail.com');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('Zitko','Borisov','Vanko','+359-208-9905-97','Zitko.Borisov@gmail.com');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('Ivan','Atanasov','Dinev','+359-278-0877-13','Ivan.Atanasov@gmail.com');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('Angel','Velikov','Petkov','+359-245-6916-34','Angel.Velikov@gmail.com');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('Nedyalko','Bogdanov','Venev','+359-289-2100-25','Nedyalko.Bogdanov@gmail.com');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 xml:space="preserve">-- 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employees</w:t>
      </w:r>
      <w:proofErr w:type="gramEnd"/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EMPLOYEES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_NAME,LAST_NAME,PHONE,POS_ID) values ('Lilyan','Dimitrov','Dobrev','+359-485-5564-00',2);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EMPLOYEES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_NAME,LAST_NAME,PHONE,POS_ID) values ('Gregor','Vasilev','Kostov','+359-875-5596-65',2);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EMPLOYEES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_NAME,LAST_NAME,PHONE,POS_ID) values ('Lubomir','Petrov','Nakov','+359-485-5580-06',2);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EMPLOYEES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_NAME,LAST_NAME,PHONE,POS_ID) values ('Grudi','Yordanov','Romanov','+359-988-5552-38',2);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EMPLOYEES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_NAME,LAST_NAME,PHONE,POS_ID) values ('Grudi','Stoyanov','Atanasov','+359-875-5518-01',2);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EMPLOYEES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_NAME,LAST_NAME,PHONE,POS_ID) values ('Lilyan','Marinov','Dimitrov','+359-988-5552-26',2);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EMPLOYEES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_NAME,LAST_NAME,PHONE,POS_ID) values ('Yakov','Ivanov','Romanov','+359-895-5594-68',2);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EMPLOYEES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_NAME,LAST_NAME,PHONE,POS_ID) values ('Radko','Todorov','Lukanov','+359-988-5557-20',2);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EMPLOYEES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_NAME,LAST_NAME,PHONE,POS_ID) values ('Nikolai','Nikolov','Manev','+359-895-5597-44',1);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EMPLOYEES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_NAME,LAST_NAME,PHONE,POS_ID) values ('Ludmil','Georgiev','Bachev','+359-988-5559-85',1);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 xml:space="preserve">-- 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labels</w:t>
      </w:r>
      <w:proofErr w:type="gramEnd"/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LABELS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label_name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) values ('Virginia Records');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LABELS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label_name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) values ('Amazon Studios');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LABELS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label_name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) values ('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Studentska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 xml:space="preserve"> 14 Productions');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LABELS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label_name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) values ('MVP');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LABELS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label_name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) values ('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jojo`s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 xml:space="preserve">-- 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artists</w:t>
      </w:r>
      <w:proofErr w:type="gramEnd"/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ARTISTS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artist_name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) values ('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Orlin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 xml:space="preserve"> 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Goranov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ARTISTS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artist_name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) values ('Drake');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ARTISTS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artist_name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) values ('Katy Perry');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ARTISTS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artist_name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) values ('Santa Claus');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ARTISTS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artist_name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) values ('Boga42');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ARTISTS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artist_name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 xml:space="preserve">) values ('MC 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Momi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ARTISTS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artist_name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) values ('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Dirigenta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ARTISTS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artist_name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) values ('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Rado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 xml:space="preserve"> 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Rumenov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lastRenderedPageBreak/>
        <w:t>Insert into ARTISTS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artist_name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) values ('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Toshko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 xml:space="preserve"> 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Kukata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ARTISTS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artist_name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) values ('Ilian40');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 xml:space="preserve">-- 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products</w:t>
      </w:r>
      <w:proofErr w:type="gramEnd"/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Hakuna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 xml:space="preserve"> Matata',20.00,100,1998,1,1,1,1);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('Love is in the Air',22.00,100,2001,2,2,2,1);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('I Love',23.00,100,2013,3,3,3,1);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('Matraka',25.00,100,2022,4,4,4,2);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('Carolina',31.50,100,2023,5,5,5,2);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('Fly',15.50,100,1999,6,6,1,2);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('Do It',11.50,100,1990,7,7,2,3);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('Make Me',15.50,100,2019,8,8,3,3);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('When Did This Happen?',10.99,100,2018,9,9,4,3);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('X Files',21.99,100,2022,1,10,5,1);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('Zuzi',22.99,100,2022,2,1,1,1);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('Palm Beach',6.99,100,1998,3,2,2,2);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('Make it Rain',7.40,100,2003,4,3,3,2);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('Mr. Producer',2.40,100,2010,5,4,4,3);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Malka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 xml:space="preserve"> 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Doza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 xml:space="preserve"> Levski',50.40,100,2011,6,5,5,3);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 xml:space="preserve">-- 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sales</w:t>
      </w:r>
      <w:proofErr w:type="gramEnd"/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('13-APR-21','DD-MON-RR'),1,1);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('10-JAN-22','DD-MON-RR'),2,2);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('12-AUG-22','DD-MON-RR'),3,3);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('20-AUG-16','DD-MON-RR'),4,5);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('31-JUL-17','DD-MON-RR'),5,6);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('17-JUL-20','DD-MON-RR'),6,8);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('22-JAN-21','DD-MON-RR'),7,3);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('13-JUN-13','DD-MON-RR'),8,1);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('26-SEP-13','DD-MON-RR'),9,9);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('13-MAR-14','DD-MON-RR'),10,10);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('21-MAY-14','DD-MON-RR'),11,10);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('30-AUG-14','DD-MON-RR'),12,7);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('24-MAR-15','DD-MON-RR'),13,1);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('06-MAR-16','DD-MON-RR'),14,10);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('28-SEP-16','DD-MON-RR'),15,5);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('11-MAY-17','DD-MON-RR'),16,6);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('28-OCT-17','DD-MON-RR'),17,8);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('09-AUG-18','DD-MON-RR'),18,10);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('23-APR-19','DD-MON-RR'),19,9);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('12-JUN-21','DD-MON-RR'),20,5);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('26-SEP-13','DD-MON-RR'),1,3);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('13-MAR-14','DD-MON-RR'),2,3);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('21-MAY-19','DD-MON-RR'),3,4);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lastRenderedPageBreak/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('30-AUG-14','DD-MON-RR'),4,1);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('24-MAR-15','DD-MON-RR'),5,7);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('06-MAR-16','DD-MON-RR'),6,7);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('28-SEP-16','DD-MON-RR'),7,4);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('11-MAY-17','DD-MON-RR'),8,8);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('28-OCT-17','DD-MON-RR'),9,8);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('09-AUG-18','DD-MON-RR'),10,9);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('13-APR-22','DD-MON-RR'),1,1);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('10-JAN-12','DD-MON-RR'),2,2);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('12-AUG-18','DD-MON-RR'),3,3);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('20-AUG-20','DD-MON-RR'),4,5);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('31-JUL-03','DD-MON-RR'),5,6);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('17-JUL-09','DD-MON-RR'),6,8);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('22-JAN-10','DD-MON-RR'),7,3);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('13-JUN-18','DD-MON-RR'),8,1);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('26-SEP-19','DD-MON-RR'),9,9);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('13-MAR-17','DD-MON-RR'),10,10);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('21-MAY-08','DD-MON-RR'),11,10);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('30-AUG-08','DD-MON-RR'),12,7);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('24-MAR-11','DD-MON-RR'),13,1);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('06-MAR-12','DD-MON-RR'),14,10);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to_date</w:t>
      </w:r>
      <w:proofErr w:type="spellEnd"/>
      <w:r w:rsidRPr="00740055">
        <w:rPr>
          <w:rFonts w:ascii="Bahnschrift Light" w:hAnsi="Bahnschrift Light" w:cs="Arial"/>
          <w:color w:val="000000" w:themeColor="text1"/>
        </w:rPr>
        <w:t>('28-SEP-15','DD-MON-RR'),15,5);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 xml:space="preserve">-- </w:t>
      </w:r>
      <w:proofErr w:type="spellStart"/>
      <w:r w:rsidRPr="00740055">
        <w:rPr>
          <w:rFonts w:ascii="Bahnschrift Light" w:hAnsi="Bahnschrift Light" w:cs="Arial"/>
          <w:color w:val="000000" w:themeColor="text1"/>
        </w:rPr>
        <w:t>sales_products</w:t>
      </w:r>
      <w:proofErr w:type="spellEnd"/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(1,2,2);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(1,3,3);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lastRenderedPageBreak/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(2,4,4);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(1,5,5);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(1,6,6);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(1,7,7);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(3,8,8);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(1,9,9);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(1,10,10);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(1,11,11);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(1,12,12);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(1,13,13);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(1,14,14);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(1,15,15);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(1,16,1);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(1,17,2);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(1,18,3);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(1,19,4);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(2,20,5);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(1,21,6);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(1,22,7);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(1,23,8);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(1,24,9);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(1,25,10);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(1,26,11);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(1,27,12);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(1,28,13);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(1,29,14);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(1,30,15);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(1,31,1);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(1,32,2);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(1,33,3);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(1,34,4);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(1,35,5);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(1,36,6);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(1,36,7);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(5,38,8);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(1,39,9);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(1,40,10);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(1,41,11);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(1,42,12);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(1,43,13);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(1,44,14);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(1,45,15);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(1,15,1);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(1,14,2);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(4,13,3);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(1,12,4);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(1,11,5);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(3,10,6);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(1,9,7);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lastRenderedPageBreak/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(1,8,8);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(1,7,9);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(1,6,10);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(1,5,11);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(1,4,12);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(5,3,13);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(1,2,14);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(1,1,15);</w:t>
      </w:r>
    </w:p>
    <w:p w:rsidR="00314C7F" w:rsidRPr="00797BDB" w:rsidRDefault="00314C7F" w:rsidP="00314C7F">
      <w:pPr>
        <w:rPr>
          <w:rFonts w:ascii="Arial" w:hAnsi="Arial" w:cs="Arial"/>
        </w:rPr>
      </w:pPr>
    </w:p>
    <w:p w:rsidR="00314C7F" w:rsidRPr="00797BDB" w:rsidRDefault="00724CC3" w:rsidP="00724CC3">
      <w:pPr>
        <w:pStyle w:val="Title"/>
        <w:rPr>
          <w:rFonts w:ascii="Arial" w:hAnsi="Arial" w:cs="Arial"/>
        </w:rPr>
      </w:pPr>
      <w:r w:rsidRPr="00797BDB">
        <w:rPr>
          <w:rFonts w:ascii="Arial" w:hAnsi="Arial" w:cs="Arial"/>
        </w:rPr>
        <w:t xml:space="preserve">PL/SQL </w:t>
      </w:r>
      <w:proofErr w:type="spellStart"/>
      <w:r w:rsidRPr="00797BDB">
        <w:rPr>
          <w:rFonts w:ascii="Arial" w:hAnsi="Arial" w:cs="Arial"/>
        </w:rPr>
        <w:t>процедури</w:t>
      </w:r>
      <w:proofErr w:type="spellEnd"/>
      <w:r w:rsidRPr="00797BDB">
        <w:rPr>
          <w:rFonts w:ascii="Arial" w:hAnsi="Arial" w:cs="Arial"/>
        </w:rPr>
        <w:t>/</w:t>
      </w:r>
      <w:proofErr w:type="spellStart"/>
      <w:r w:rsidRPr="00797BDB">
        <w:rPr>
          <w:rFonts w:ascii="Arial" w:hAnsi="Arial" w:cs="Arial"/>
        </w:rPr>
        <w:t>тригери</w:t>
      </w:r>
      <w:proofErr w:type="spellEnd"/>
      <w:r w:rsidRPr="00797BDB">
        <w:rPr>
          <w:rFonts w:ascii="Arial" w:hAnsi="Arial" w:cs="Arial"/>
        </w:rPr>
        <w:t>/</w:t>
      </w:r>
      <w:proofErr w:type="spellStart"/>
      <w:r w:rsidRPr="00797BDB">
        <w:rPr>
          <w:rFonts w:ascii="Arial" w:hAnsi="Arial" w:cs="Arial"/>
        </w:rPr>
        <w:t>курсори</w:t>
      </w:r>
      <w:proofErr w:type="spellEnd"/>
    </w:p>
    <w:p w:rsidR="00724CC3" w:rsidRPr="006014C2" w:rsidRDefault="00724CC3" w:rsidP="00724CC3">
      <w:pPr>
        <w:pStyle w:val="Subtitle"/>
        <w:rPr>
          <w:rStyle w:val="Emphasis"/>
        </w:rPr>
      </w:pPr>
      <w:proofErr w:type="spellStart"/>
      <w:r w:rsidRPr="006014C2">
        <w:rPr>
          <w:rStyle w:val="Emphasis"/>
        </w:rPr>
        <w:t>Тригери</w:t>
      </w:r>
      <w:proofErr w:type="spellEnd"/>
      <w:r w:rsidRPr="006014C2">
        <w:rPr>
          <w:rStyle w:val="Emphasis"/>
        </w:rPr>
        <w:t>: Auto Increment</w:t>
      </w:r>
    </w:p>
    <w:p w:rsidR="00E7070A" w:rsidRPr="00797BDB" w:rsidRDefault="00E7070A" w:rsidP="004D0B8A">
      <w:pPr>
        <w:spacing w:after="0" w:line="240" w:lineRule="auto"/>
        <w:rPr>
          <w:rFonts w:ascii="Arial" w:hAnsi="Arial" w:cs="Arial"/>
          <w:color w:val="000000" w:themeColor="text1"/>
          <w:lang w:val="bg-BG"/>
        </w:rPr>
      </w:pPr>
      <w:r w:rsidRPr="00797BDB">
        <w:rPr>
          <w:rFonts w:ascii="Arial" w:hAnsi="Arial" w:cs="Arial"/>
          <w:color w:val="000000" w:themeColor="text1"/>
          <w:lang w:val="bg-BG"/>
        </w:rPr>
        <w:t>Да се изпълняват по отделно: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 xml:space="preserve"> --------------------------------------------------------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--  DDL for Trigger AR_TR_AI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--------------------------------------------------------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 xml:space="preserve">  CREATE OR REPLACE EDITIONABLE TRIGGER "ADMIN"."AR_TR_AI" -- ARtist_TRigger_AutoIncrement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before insert on artists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for each row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 xml:space="preserve"> WHEN (NEW.artist_id is null) begin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 xml:space="preserve"> :NEW.artist_id := ARTIST_SEQ.NEXTVAL;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end;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/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ALTER TRIGGER "ADMIN"."AR_TR_AI" ENABLE;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--------------------------------------------------------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--  DDL for Trigger CL_TR_AI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--------------------------------------------------------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 xml:space="preserve">  CREATE OR REPLACE EDITIONABLE TRIGGER "ADMIN"."CL_TR_AI" 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before insert on clients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for each row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 xml:space="preserve"> WHEN (NEW.client_id is null) begin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 xml:space="preserve"> :NEW.client_id := CLIENT_SEQ.NEXTVAL;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end;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/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ALTER TRIGGER "ADMIN"."CL_TR_AI" ENABLE;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--------------------------------------------------------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--  DDL for Trigger EM_TR_AI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--------------------------------------------------------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 xml:space="preserve">  CREATE OR REPLACE EDITIONABLE TRIGGER "ADMIN"."EM_TR_AI" 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before insert on employees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for each row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 xml:space="preserve"> WHEN (NEW.empl_id is null) begin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lastRenderedPageBreak/>
        <w:t xml:space="preserve"> :NEW.empl_id := EMPLOYEE_SEQ.NEXTVAL;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end;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/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ALTER TRIGGER "ADMIN"."EM_TR_AI" ENABLE;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--------------------------------------------------------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--  DDL for Trigger LA_TR_AI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--------------------------------------------------------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 xml:space="preserve">  CREATE OR REPLACE EDITIONABLE TRIGGER "ADMIN"."LA_TR_AI" 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before insert on labels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for each row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 xml:space="preserve"> WHEN (NEW.label_id is null) begin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 xml:space="preserve"> :NEW.label_id := LABEL_SEQ.NEXTVAL;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end;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/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ALTER TRIGGER "ADMIN"."LA_TR_AI" ENABLE;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--------------------------------------------------------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--  DDL for Trigger PR_TR_AI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--------------------------------------------------------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 xml:space="preserve">  CREATE OR REPLACE EDITIONABLE TRIGGER "ADMIN"."PR_TR_AI" 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before insert on products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for each row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 xml:space="preserve"> WHEN (NEW.prod_id is null) begin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 xml:space="preserve"> :NEW.prod_id := PRODUCT_SEQ.NEXTVAL;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end;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/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ALTER TRIGGER "ADMIN"."PR_TR_AI" ENABLE;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--------------------------------------------------------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--  DDL for Trigger SA_TR_AI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--------------------------------------------------------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 xml:space="preserve">  CREATE OR REPLACE EDITIONABLE TRIGGER "ADMIN"."SA_TR_AI" 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before insert on sales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for each row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 xml:space="preserve"> WHEN (NEW.sale_id is null) begin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 xml:space="preserve"> :NEW.sale_id := SALE_SEQ.NEXTVAL;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end;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/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ALTER TRIGGER "ADMIN"."SA_TR_AI" ENABLE;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--------------------------------------------------------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--  DDL for Trigger SAPR_TR_AI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--------------------------------------------------------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 xml:space="preserve">  CREATE OR REPLACE EDITIONABLE TRIGGER "ADMIN"."SAPR_TR_AI" 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before insert on sales_products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for each row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 xml:space="preserve"> WHEN (NEW.sale_prod_id is null) begin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 xml:space="preserve"> :NEW.sale_prod_id := SALE_PRODUCT_SEQ.NEXTVAL;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lastRenderedPageBreak/>
        <w:t>end;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/</w:t>
      </w:r>
    </w:p>
    <w:p w:rsidR="00E7070A" w:rsidRPr="00CD56F3" w:rsidRDefault="00E7070A" w:rsidP="00BB0FDF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  <w:lang w:val="bg-BG"/>
        </w:rPr>
      </w:pPr>
      <w:r w:rsidRPr="00CD56F3">
        <w:rPr>
          <w:rFonts w:ascii="Bahnschrift Light" w:hAnsi="Bahnschrift Light" w:cs="Arial"/>
          <w:color w:val="000000" w:themeColor="text1"/>
          <w:lang w:val="bg-BG"/>
        </w:rPr>
        <w:t>ALTER TRIGGER "ADMIN"."SAPR_TR_AI" ENABLE;</w:t>
      </w:r>
    </w:p>
    <w:p w:rsidR="00314C7F" w:rsidRPr="00797BDB" w:rsidRDefault="00314C7F" w:rsidP="00314C7F">
      <w:pPr>
        <w:rPr>
          <w:rFonts w:ascii="Arial" w:hAnsi="Arial" w:cs="Arial"/>
        </w:rPr>
      </w:pPr>
    </w:p>
    <w:p w:rsidR="00C17D9A" w:rsidRPr="006014C2" w:rsidRDefault="00C17D9A" w:rsidP="00C17D9A">
      <w:pPr>
        <w:pStyle w:val="Subtitle"/>
        <w:rPr>
          <w:rStyle w:val="Emphasis"/>
        </w:rPr>
      </w:pPr>
      <w:r w:rsidRPr="006014C2">
        <w:rPr>
          <w:rStyle w:val="Emphasis"/>
        </w:rPr>
        <w:t>Sequences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CREATE SEQUENCE "ARTIST_SEQ" MINVALUE 1 MAXVALUE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9999999999999999999999999999 INCREMENT BY 1 START WITH 1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NOCACHE ORDER </w:t>
      </w:r>
      <w:proofErr w:type="gramStart"/>
      <w:r w:rsidRPr="00B50662">
        <w:rPr>
          <w:rFonts w:ascii="Bahnschrift Light" w:hAnsi="Bahnschrift Light" w:cs="Arial"/>
          <w:color w:val="auto"/>
        </w:rPr>
        <w:t>NOCYCLE ;</w:t>
      </w:r>
      <w:proofErr w:type="gramEnd"/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CREATE SEQUENCE "CLIENT_SEQ" MINVALUE 1 MAXVALUE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9999999999999999999999999999 INCREMENT BY 1 START WITH 1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NOCACHE ORDER </w:t>
      </w:r>
      <w:proofErr w:type="gramStart"/>
      <w:r w:rsidRPr="00B50662">
        <w:rPr>
          <w:rFonts w:ascii="Bahnschrift Light" w:hAnsi="Bahnschrift Light" w:cs="Arial"/>
          <w:color w:val="auto"/>
        </w:rPr>
        <w:t>NOCYCLE ;</w:t>
      </w:r>
      <w:proofErr w:type="gramEnd"/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CREATE SEQUENCE "EMPLOYEE_SEQ" MINVALUE 1 MAXVALUE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9999999999999999999999999999 INCREMENT BY 1 START WITH 1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NOCACHE ORDER </w:t>
      </w:r>
      <w:proofErr w:type="gramStart"/>
      <w:r w:rsidRPr="00B50662">
        <w:rPr>
          <w:rFonts w:ascii="Bahnschrift Light" w:hAnsi="Bahnschrift Light" w:cs="Arial"/>
          <w:color w:val="auto"/>
        </w:rPr>
        <w:t>NOCYCLE ;</w:t>
      </w:r>
      <w:proofErr w:type="gramEnd"/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CREATE SEQUENCE "LABEL_SEQ" MINVALUE 1 MAXVALUE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9999999999999999999999999999 INCREMENT BY 1 START WITH 1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NOCACHE ORDER </w:t>
      </w:r>
      <w:proofErr w:type="gramStart"/>
      <w:r w:rsidRPr="00B50662">
        <w:rPr>
          <w:rFonts w:ascii="Bahnschrift Light" w:hAnsi="Bahnschrift Light" w:cs="Arial"/>
          <w:color w:val="auto"/>
        </w:rPr>
        <w:t>NOCYCLE ;</w:t>
      </w:r>
      <w:proofErr w:type="gramEnd"/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CREATE SEQUENCE "PRODUCT_SEQ" MINVALUE 1 MAXVALUE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9999999999999999999999999999 INCREMENT BY 1 START WITH 1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NOCACHE ORDER </w:t>
      </w:r>
      <w:proofErr w:type="gramStart"/>
      <w:r w:rsidRPr="00B50662">
        <w:rPr>
          <w:rFonts w:ascii="Bahnschrift Light" w:hAnsi="Bahnschrift Light" w:cs="Arial"/>
          <w:color w:val="auto"/>
        </w:rPr>
        <w:t>NOCYCLE ;</w:t>
      </w:r>
      <w:proofErr w:type="gramEnd"/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CREATE SEQUENCE "SALE_SEQ" MINVALUE 1 MAXVALUE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9999999999999999999999999999 INCREMENT BY 1 START WITH 1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NOCACHE ORDER </w:t>
      </w:r>
      <w:proofErr w:type="gramStart"/>
      <w:r w:rsidRPr="00B50662">
        <w:rPr>
          <w:rFonts w:ascii="Bahnschrift Light" w:hAnsi="Bahnschrift Light" w:cs="Arial"/>
          <w:color w:val="auto"/>
        </w:rPr>
        <w:t>NOCYCLE ;</w:t>
      </w:r>
      <w:proofErr w:type="gramEnd"/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CREATE SEQUENCE "SALE_PRODUCT_SEQ" MINVALUE 1 MAXVALUE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9999999999999999999999999999 INCREMENT BY 1 START WITH 1 </w:t>
      </w:r>
    </w:p>
    <w:p w:rsidR="00314C7F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NOCACHE ORDER </w:t>
      </w:r>
      <w:proofErr w:type="gramStart"/>
      <w:r w:rsidRPr="00B50662">
        <w:rPr>
          <w:rFonts w:ascii="Bahnschrift Light" w:hAnsi="Bahnschrift Light" w:cs="Arial"/>
          <w:color w:val="auto"/>
        </w:rPr>
        <w:t>NOCYCLE ;</w:t>
      </w:r>
      <w:proofErr w:type="gramEnd"/>
    </w:p>
    <w:p w:rsidR="00473DD2" w:rsidRDefault="00473DD2" w:rsidP="00B50662">
      <w:pPr>
        <w:spacing w:after="0" w:line="240" w:lineRule="auto"/>
        <w:rPr>
          <w:rFonts w:ascii="Bahnschrift Light" w:hAnsi="Bahnschrift Light" w:cs="Arial"/>
          <w:color w:val="auto"/>
        </w:rPr>
      </w:pPr>
    </w:p>
    <w:p w:rsidR="0096726B" w:rsidRPr="00B50662" w:rsidRDefault="0096726B" w:rsidP="00B50662">
      <w:pPr>
        <w:spacing w:after="0" w:line="240" w:lineRule="auto"/>
        <w:rPr>
          <w:rFonts w:ascii="Bahnschrift Light" w:hAnsi="Bahnschrift Light" w:cs="Arial"/>
          <w:color w:val="auto"/>
        </w:rPr>
      </w:pPr>
    </w:p>
    <w:p w:rsidR="00DE0602" w:rsidRPr="0096726B" w:rsidRDefault="00394F9D" w:rsidP="00DE0602">
      <w:pPr>
        <w:pStyle w:val="Subtitle"/>
        <w:rPr>
          <w:color w:val="4472C4" w:themeColor="accent5"/>
        </w:rPr>
      </w:pPr>
      <w:r w:rsidRPr="006014C2">
        <w:rPr>
          <w:rStyle w:val="Emphasis"/>
        </w:rPr>
        <w:t xml:space="preserve">Insert </w:t>
      </w:r>
      <w:proofErr w:type="spellStart"/>
      <w:r w:rsidRPr="006014C2">
        <w:rPr>
          <w:rStyle w:val="Emphasis"/>
        </w:rPr>
        <w:t>процедури</w:t>
      </w:r>
      <w:proofErr w:type="spellEnd"/>
      <w:r w:rsidR="0096726B">
        <w:rPr>
          <w:rStyle w:val="Emphasis"/>
        </w:rPr>
        <w:t xml:space="preserve"> (с </w:t>
      </w:r>
      <w:proofErr w:type="spellStart"/>
      <w:r w:rsidR="0096726B">
        <w:rPr>
          <w:rStyle w:val="Emphasis"/>
        </w:rPr>
        <w:t>примерни</w:t>
      </w:r>
      <w:proofErr w:type="spellEnd"/>
      <w:r w:rsidR="0096726B">
        <w:rPr>
          <w:rStyle w:val="Emphasis"/>
        </w:rPr>
        <w:t xml:space="preserve"> </w:t>
      </w:r>
      <w:proofErr w:type="spellStart"/>
      <w:r w:rsidR="0096726B">
        <w:rPr>
          <w:rStyle w:val="Emphasis"/>
        </w:rPr>
        <w:t>използвания</w:t>
      </w:r>
      <w:proofErr w:type="spellEnd"/>
      <w:r w:rsidR="0096726B">
        <w:rPr>
          <w:rStyle w:val="Emphasis"/>
        </w:rPr>
        <w:t>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  DDL for Procedure ART_INS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set define off;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CREATE OR REPLACE PROCEDURE "ART_INS" -- ARTist_INSert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(artist_name artists.artist_name%type)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as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begin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insert into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artists(artist_name)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lastRenderedPageBreak/>
        <w:t xml:space="preserve"> values(artist_name);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end ART_INS;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/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  DDL for Procedure CLI_INS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set define off;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CREATE OR REPLACE PROCEDURE "CLI_INS"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(first_name clients.first_name%type,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middle_name clients.middle_name%type,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last_name clients.last_name%type,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phone clients.phone%type,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email clients.email%type)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as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begin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insert into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clients(first_name,middle_name,last_name,phone,email)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values(first_name,middle_name,last_name,phone,email);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end CLI_INS;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/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  DDL for Procedure EMP_INS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set define off;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CREATE OR REPLACE PROCEDURE "EMP_INS"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(first_name employees.first_name%type,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middle_name employees.middle_name%type,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last_name employees.last_name%type,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phone employees.phone%type,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pos_id employees.pos_id%type)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as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begin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insert into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employees(first_name,middle_name,last_name,phone,pos_id)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values(first_name,middle_name,last_name,phone,pos_id);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end EMP_INS;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/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 exec emp_ins('fname_test','mname_test','lname_test','phone_test',1); примерно използване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  DDL for Procedure LAB_INS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lastRenderedPageBreak/>
        <w:t>set define off;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CREATE OR REPLACE PROCEDURE "LAB_INS"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(label_name labels.label_name%type)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as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begin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insert into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labels(label_name)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values(label_name);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end LAB_INS;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/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  DDL for Procedure PRO_INS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set define off;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CREATE OR REPLACE PROCEDURE "PRO_INS"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(prod_name products.prod_name%type,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price products.price%type,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av_quantity products.av_quantity%type,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year_of_release products.year_of_release%type,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genre_id products.genre_id%type,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artist_id products.artist_id%type,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label_id products.label_id%type,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type_id products.type_id%type)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as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begin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insert into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products(prod_name,price,av_quantity,year_of_release,genre_id,artist_id,label_id,type_id)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values(prod_name,price,av_quantity,year_of_release,genre_id,artist_id,label_id,type_id);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end PRO_INS;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/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  DDL for Procedure SAL_INS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set define off;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CREATE OR REPLACE PROCEDURE "SAL_INS"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(sale_date sales.sale_date%type,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client_id sales.client_id%type,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empl_id sales.empl_id%type)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as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begin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insert into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sales(sale_date,client_id,empl_id)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values(sale_date,client_id,empl_id);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lastRenderedPageBreak/>
        <w:t>end SAL_INS;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/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 exec sal_ins(TO_DATE('17/12/2015', 'DD/MM/YYYY'),1,1); примерно използване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  DDL for Procedure SAL_PRO_INS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set define off;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CREATE OR REPLACE PROCEDURE "SAL_PRO_INS"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(sale_quantity sales_products.sale_quantity%type,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sale_id sales_products.sale_id%type,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product_id sales_products.prod_id%type)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as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available_quantity products.av_quantity%type;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begin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SELECT av_quantity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INTO available_quantity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FROM products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WHERE prod_id = product_id;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-- Проверяваме, дали има достатъчно продукт.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if available_quantity &gt;= sale_quantity then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   UPDATE products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   SET av_quantity = av_quantity - sale_quantity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   WHERE prod_id = product_id;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  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   INSERT INTO sales_products(sale_quantity, sale_id, prod_id)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   VALUES (sale_quantity, sale_id, product_id);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else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   DBMS_OUTPUT.PUT_LINE('Insufficient available quantity. Sale not processed.');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end if;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end SAL_PRO_INS;</w:t>
      </w:r>
    </w:p>
    <w:p w:rsid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000000" w:themeColor="text1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/</w:t>
      </w:r>
    </w:p>
    <w:p w:rsidR="00DE0602" w:rsidRPr="00DE0602" w:rsidRDefault="00DE0602" w:rsidP="00DE0602">
      <w:pPr>
        <w:rPr>
          <w:lang w:val="bg-BG"/>
        </w:rPr>
      </w:pPr>
    </w:p>
    <w:p w:rsidR="008D200D" w:rsidRPr="00891700" w:rsidRDefault="00BB2A6E" w:rsidP="00DE0602">
      <w:pPr>
        <w:pStyle w:val="Subtitle"/>
        <w:rPr>
          <w:rStyle w:val="Emphasis"/>
        </w:rPr>
      </w:pPr>
      <w:r w:rsidRPr="00891700">
        <w:rPr>
          <w:rStyle w:val="Emphasis"/>
        </w:rPr>
        <w:t xml:space="preserve">Update </w:t>
      </w:r>
      <w:proofErr w:type="spellStart"/>
      <w:r w:rsidRPr="00891700">
        <w:rPr>
          <w:rStyle w:val="Emphasis"/>
        </w:rPr>
        <w:t>процедури</w:t>
      </w:r>
      <w:proofErr w:type="spellEnd"/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  DDL for Procedure ART_UPD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set define off;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 CREATE OR REPLACE PROCEDURE "ART_UPD" -- ARTist_UPDate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(ID integer,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n_artist_name artists.artist_name%type)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as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begin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lastRenderedPageBreak/>
        <w:t xml:space="preserve"> update artists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set artist_name = n_artist_name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where artist_id = ID;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end ART_UPD;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/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  DDL for Procedure CLI_UPD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set define off;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 CREATE OR REPLACE PROCEDURE "CLI_UPD"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(ID integer,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n_first_name clients.first_name%type,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n_middle_name clients.middle_name%type,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n_last_name clients.last_name%type,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n_phone clients.phone%type,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n_email clients.email%type)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as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begin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update clients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set first_name = n_first_name,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middle_name = n_middle_name,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last_name = n_last_name,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phone = n_phone,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email = n_email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where client_id = ID;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end CLI_UPD;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/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  DDL for Procedure EMP_UPD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set define off;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 CREATE OR REPLACE PROCEDURE "EMP_UPD"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(ID integer,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n_first_name employees.first_name%type,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n_middle_name employees.middle_name%type,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n_last_name employees.last_name%type,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n_phone employees.phone%type,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n_pos_id employees.pos_id%type)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as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begin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update employees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set first_name = n_first_name,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middle_name = n_middle_name,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last_name = n_last_name,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phone = n_phone,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lastRenderedPageBreak/>
        <w:tab/>
        <w:t xml:space="preserve"> pos_id = n_pos_id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where empl_id = ID;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end EMP_UPD;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/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  DDL for Procedure LAB_UPD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set define off;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 CREATE OR REPLACE PROCEDURE "LAB_UPD"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(ID integer,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n_label_name labels.label_name%type)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as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begin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update labels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set label_name = n_label_name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where label_id = ID;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end LAB_UPD;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/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  DDL for Procedure PRO_UPD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set define off;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 CREATE OR REPLACE PROCEDURE "PRO_UPD"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(ID integer,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n_prod_name products.prod_name%type,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n_price products.price%type,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n_av_quantity products.av_quantity%type,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n_year_of_release products.year_of_release%type,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n_genre_id products.genre_id%type,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n_artist_id products.artist_id%type,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n_label_id products.label_id%type,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n_type_id products.type_id%type)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as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begin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update products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set prod_name = n_prod_name,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price = n_price,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av_quantity = n_av_quantity,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year_of_release = n_year_of_release,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genre_id = n_genre_id,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artist_id = n_artist_id,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label_id = n_label_id,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type_id = n_type_id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where prod_id = ID;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end PRO_UPD;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/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  DDL for Procedure SAL_PRO_UPD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set define off;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 CREATE OR REPLACE PROCEDURE "SAL_PRO_UPD"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(ID integer,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n_sale_quantity sales_products.sale_quantity%type,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n_sale_id sales_products.sale_id%type,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n_prod_id sales_products.prod_id%type)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as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begin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update sales_products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set sale_quantity = n_sale_quantity,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sale_id = n_sale_id,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prod_id = n_prod_id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where sale_prod_id = ID;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end SAL_PRO_UPD;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/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  DDL for Procedure SAL_UPD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set define off;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 CREATE OR REPLACE PROCEDURE "SAL_UPD"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(ID integer,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n_sale_date sales.sale_date%type,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n_client_id sales.client_id%type,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n_empl_id sales.empl_id%type)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as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begin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update sales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set sale_date = n_sale_date,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client_id = n_client_id,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empl_id = n_empl_id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where sale_id = ID;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end SAL_UPD;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8D200D" w:rsidRPr="00797BDB" w:rsidRDefault="00DC4CF1" w:rsidP="00DC4CF1">
      <w:pPr>
        <w:spacing w:after="0" w:line="240" w:lineRule="auto"/>
        <w:ind w:left="720"/>
        <w:rPr>
          <w:rFonts w:ascii="Arial" w:hAnsi="Arial" w:cs="Arial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/</w:t>
      </w:r>
    </w:p>
    <w:p w:rsidR="00E948B1" w:rsidRPr="00891700" w:rsidRDefault="008C4492" w:rsidP="008C4492">
      <w:pPr>
        <w:pStyle w:val="Subtitle"/>
        <w:rPr>
          <w:rStyle w:val="Emphasis"/>
        </w:rPr>
      </w:pPr>
      <w:proofErr w:type="gramStart"/>
      <w:r w:rsidRPr="00891700">
        <w:rPr>
          <w:rStyle w:val="Emphasis"/>
        </w:rPr>
        <w:t>Select(</w:t>
      </w:r>
      <w:proofErr w:type="gramEnd"/>
      <w:r w:rsidRPr="00891700">
        <w:rPr>
          <w:rStyle w:val="Emphasis"/>
        </w:rPr>
        <w:t xml:space="preserve">Query) </w:t>
      </w:r>
      <w:proofErr w:type="spellStart"/>
      <w:r w:rsidRPr="00891700">
        <w:rPr>
          <w:rStyle w:val="Emphasis"/>
        </w:rPr>
        <w:t>Процедури</w:t>
      </w:r>
      <w:proofErr w:type="spellEnd"/>
      <w:r w:rsidRPr="00891700">
        <w:rPr>
          <w:rStyle w:val="Emphasis"/>
        </w:rPr>
        <w:t>:</w:t>
      </w:r>
    </w:p>
    <w:p w:rsidR="006B5624" w:rsidRDefault="006B5624" w:rsidP="006B5624">
      <w:pPr>
        <w:spacing w:after="0" w:line="240" w:lineRule="auto"/>
        <w:rPr>
          <w:rFonts w:ascii="Bahnschrift Light" w:hAnsi="Bahnschrift Light" w:cs="Arial"/>
          <w:color w:val="000000" w:themeColor="text1"/>
          <w:lang w:val="bg-BG"/>
        </w:rPr>
      </w:pPr>
      <w:r w:rsidRPr="00B75C62">
        <w:rPr>
          <w:rFonts w:ascii="Bahnschrift Light" w:hAnsi="Bahnschrift Light" w:cs="Arial"/>
          <w:color w:val="000000" w:themeColor="text1"/>
          <w:lang w:val="bg-BG"/>
        </w:rPr>
        <w:t>Резултатите от справките се извеждат в dbms конзолата</w:t>
      </w:r>
    </w:p>
    <w:p w:rsidR="00207745" w:rsidRDefault="00D9511D" w:rsidP="006B5624">
      <w:pPr>
        <w:spacing w:after="0" w:line="240" w:lineRule="auto"/>
        <w:rPr>
          <w:rFonts w:ascii="Bahnschrift Light" w:hAnsi="Bahnschrift Light" w:cs="Arial"/>
          <w:color w:val="000000" w:themeColor="text1"/>
          <w:lang w:val="bg-BG"/>
        </w:rPr>
      </w:pPr>
      <w:r>
        <w:rPr>
          <w:rFonts w:ascii="Bahnschrift Light" w:hAnsi="Bahnschrift Light" w:cs="Arial"/>
          <w:color w:val="000000" w:themeColor="text1"/>
          <w:lang w:val="bg-BG"/>
        </w:rPr>
        <w:tab/>
      </w:r>
    </w:p>
    <w:p w:rsidR="00D9511D" w:rsidRPr="00184956" w:rsidRDefault="00D9511D" w:rsidP="00D9511D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D9511D" w:rsidRPr="00207745" w:rsidRDefault="00D9511D" w:rsidP="00D9511D">
      <w:pPr>
        <w:spacing w:after="0" w:line="240" w:lineRule="auto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-- Да се направи справка за брой продажби на служител, подредени по дата.</w:t>
      </w:r>
    </w:p>
    <w:p w:rsidR="00D9511D" w:rsidRPr="00B75C62" w:rsidRDefault="00D9511D" w:rsidP="00D9511D">
      <w:pPr>
        <w:spacing w:after="0" w:line="240" w:lineRule="auto"/>
        <w:ind w:firstLine="720"/>
        <w:rPr>
          <w:rFonts w:ascii="Bahnschrift Light" w:hAnsi="Bahnschrift Light" w:cs="Arial"/>
          <w:color w:val="000000" w:themeColor="text1"/>
          <w:lang w:val="bg-BG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lastRenderedPageBreak/>
        <w:t>create or replace PROCEDURE FIND_EMPLOYEE_SALES 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firstName  EMPLOYEES.FIRST_NAME%TYPE,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lastName   EMPLOYEES.LAST_NAME%TYPE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) IS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BEGIN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DBMS_OUTPUT.PUT_LINE('Sales of employee ' || firstName || ' ' || lastName || ', ordered by date:'||CHR(10));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DBMS_OUTPUT.PUT_LINE(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RPAD('First Name',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RPAD('Last Name',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RPAD('SaleID', 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RPAD('Date', 4)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FOR cust_record IN 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SELECT e.FIRST_NAME, e.LAST_NAME, s.SALE_ID, s.SALE_DATE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FROM SALES s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JOIN EMPLOYEES e ON s.EMPL_ID = e.EMPL_ID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WHERE e.FIRST_NAME LIKE firstName AND e.LAST_NAME LIKE lastName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ORDER BY s.SALE_DATE DESC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) 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LOOP    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DBMS_OUTPUT.PUT_LINE(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RPAD(cust_record.FIRST_NAME,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RPAD(cust_record.LAST_NAME,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RPAD(cust_record.SALE_ID, 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TO_CHAR(cust_record.SALE_DATE)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END LOOP;</w:t>
      </w:r>
    </w:p>
    <w:p w:rsid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END FIND_EMPLOYEE_SALES;</w:t>
      </w:r>
    </w:p>
    <w:p w:rsidR="00D9511D" w:rsidRDefault="007D3BCA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7D3BCA">
        <w:rPr>
          <w:rFonts w:ascii="Bahnschrift Light" w:hAnsi="Bahnschrift Light" w:cs="Arial"/>
          <w:color w:val="auto"/>
          <w:lang w:val="bg-BG"/>
        </w:rPr>
        <w:drawing>
          <wp:inline distT="0" distB="0" distL="0" distR="0" wp14:anchorId="3BD3CF7B" wp14:editId="1EB38C1B">
            <wp:extent cx="3711262" cy="1486029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CA" w:rsidRPr="00207745" w:rsidRDefault="007D3BCA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9511D" w:rsidRPr="00184956" w:rsidRDefault="00D9511D" w:rsidP="00D9511D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D9511D" w:rsidRPr="00207745" w:rsidRDefault="00D9511D" w:rsidP="00D9511D">
      <w:pPr>
        <w:spacing w:after="0" w:line="240" w:lineRule="auto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--Да се направи справка за последните 5 продажби на стоки, подредени по служител.</w:t>
      </w:r>
    </w:p>
    <w:p w:rsidR="00207745" w:rsidRPr="00D9511D" w:rsidRDefault="00D9511D" w:rsidP="00D9511D">
      <w:pPr>
        <w:spacing w:after="0" w:line="240" w:lineRule="auto"/>
        <w:ind w:firstLine="720"/>
        <w:rPr>
          <w:rFonts w:ascii="Bahnschrift Light" w:hAnsi="Bahnschrift Light" w:cs="Arial"/>
          <w:color w:val="000000" w:themeColor="text1"/>
          <w:lang w:val="bg-BG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create or replace PROCEDURE FIND_LATEST_SALES 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IS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BEGIN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DBMS_OUTPUT.PUT_LINE('Latest 5 Sales, ordered by employee:'||CHR(10));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DBMS_OUTPUT.PUT_LINE(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RPAD('SaleID', 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RPAD('First Name',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lastRenderedPageBreak/>
        <w:t xml:space="preserve">      RPAD('Last Name',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RPAD('Date', 4)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FOR cust_record IN 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SELECT s.SALE_ID, e.FIRST_NAME, e.LAST_NAME, s.SALE_DATE, e.EMPL_ID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FROM SALES s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JOIN EMPLOYEES e ON s.EMPL_ID = e.EMPL_ID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JOIN SALES_PRODUCTS sp ON s.SALE_ID = sp.SALE_ID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ORDER BY s.SALE_DATE DESC, e.EMPL_ID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FETCH FIRST 5 ROWS ONLY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) 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LOOP    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DBMS_OUTPUT.PUT_LINE(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RPAD(cust_record.SALE_ID, 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RPAD(cust_record.FIRST_NAME,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RPAD(cust_record.LAST_NAME,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TO_CHAR(cust_record.SALE_DATE)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END LOOP;</w:t>
      </w:r>
    </w:p>
    <w:p w:rsid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END FIND_LATEST_SALES;</w:t>
      </w:r>
    </w:p>
    <w:p w:rsidR="00D9511D" w:rsidRDefault="00D9511D" w:rsidP="00D9511D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9511D">
        <w:rPr>
          <w:rFonts w:ascii="Bahnschrift Light" w:hAnsi="Bahnschrift Light" w:cs="Arial"/>
          <w:color w:val="auto"/>
          <w:lang w:val="bg-BG"/>
        </w:rPr>
        <w:drawing>
          <wp:inline distT="0" distB="0" distL="0" distR="0" wp14:anchorId="52D2CB58" wp14:editId="6C044E21">
            <wp:extent cx="3894157" cy="13717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D6" w:rsidRDefault="009178D6" w:rsidP="00D9511D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9178D6" w:rsidRPr="00184956" w:rsidRDefault="009178D6" w:rsidP="009178D6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9178D6" w:rsidRPr="00207745" w:rsidRDefault="009178D6" w:rsidP="009178D6">
      <w:pPr>
        <w:spacing w:after="0" w:line="240" w:lineRule="auto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--Да се направи справка за закупени стоки от клиент, подредени по вид и дата.</w:t>
      </w:r>
    </w:p>
    <w:p w:rsidR="009178D6" w:rsidRPr="00D9511D" w:rsidRDefault="009178D6" w:rsidP="009178D6">
      <w:pPr>
        <w:spacing w:after="0" w:line="240" w:lineRule="auto"/>
        <w:ind w:firstLine="720"/>
        <w:rPr>
          <w:rFonts w:ascii="Bahnschrift Light" w:hAnsi="Bahnschrift Light" w:cs="Arial"/>
          <w:color w:val="000000" w:themeColor="text1"/>
          <w:lang w:val="bg-BG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207745" w:rsidRPr="00207745" w:rsidRDefault="00207745" w:rsidP="009178D6">
      <w:pPr>
        <w:spacing w:after="0" w:line="240" w:lineRule="auto"/>
        <w:ind w:firstLine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create or replace PROCEDURE FIND_CLIENT_PRODUCTS 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firstName  CLIENTS.FIRST_NAME%TYPE,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lastName   CLIENTS.LAST_NAME%TYPE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) IS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BEGIN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DBMS_OUTPUT.PUT_LINE('Client sales report for: ' || firstName || ' ' || lastName || ', ordered by type and date:' || CHR(10));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DBMS_OUTPUT.PUT_LINE(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RPAD('First Name',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RPAD('Last Name',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RPAD('Product', 32)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RPAD('Quantity', 8)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RPAD('Price', 8)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RPAD('Type', 7)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RPAD('SaleID', 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RPAD('Date', 4)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lastRenderedPageBreak/>
        <w:t xml:space="preserve">   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FOR cust_record IN 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SELECT c.FIRST_NAME, c.LAST_NAME, p.PROD_NAME, sp.SALE_QUANTITY, p.PRICE, t.TYPE_NAME, s.SALE_DATE, s.SALE_ID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FROM SALES s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JOIN CLIENTS c ON s.CLIENT_ID = c.CLIENT_ID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JOIN SALES_PRODUCTS sp ON s.SALE_ID = sp.SALE_ID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JOIN PRODUCTS p ON sp.PROD_ID = p.PROD_ID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JOIN TYPES t ON p.TYPE_ID = t.TYPE_ID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WHERE c.FIRST_NAME LIKE firstName AND c.LAST_NAME LIKE lastName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ORDER BY t.TYPE_NAME, s.SALE_DATE DESC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) 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LOOP    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DBMS_OUTPUT.PUT_LINE(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RPAD(cust_record.FIRST_NAME,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RPAD(cust_record.LAST_NAME,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RPAD(cust_record.PROD_NAME, 32)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RPAD(cust_record.SALE_QUANTITY, 8)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RPAD(cust_record.PRICE, 8)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RPAD(cust_record.TYPE_NAME, 7)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RPAD(cust_record.SALE_ID, 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TO_CHAR(cust_record.SALE_DATE)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END LOOP;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END FIND_CLIENT_PRODUCTS;</w:t>
      </w:r>
    </w:p>
    <w:p w:rsidR="00207745" w:rsidRDefault="00E44531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E44531">
        <w:rPr>
          <w:rFonts w:ascii="Bahnschrift Light" w:hAnsi="Bahnschrift Light" w:cs="Arial"/>
          <w:color w:val="auto"/>
          <w:lang w:val="bg-BG"/>
        </w:rPr>
        <w:drawing>
          <wp:inline distT="0" distB="0" distL="0" distR="0" wp14:anchorId="585626F1" wp14:editId="653E6849">
            <wp:extent cx="5943600" cy="5245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31" w:rsidRDefault="00E44531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E44531" w:rsidRPr="00E44531" w:rsidRDefault="00E44531" w:rsidP="00E44531">
      <w:pPr>
        <w:spacing w:after="0" w:line="240" w:lineRule="auto"/>
        <w:ind w:firstLine="720"/>
        <w:rPr>
          <w:rFonts w:ascii="Bahnschrift Light" w:hAnsi="Bahnschrift Light" w:cs="Arial"/>
          <w:color w:val="000000" w:themeColor="text1"/>
          <w:lang w:val="bg-BG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207745" w:rsidRDefault="00207745" w:rsidP="00E44531">
      <w:pPr>
        <w:spacing w:after="0" w:line="240" w:lineRule="auto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-- Справка, извeждаща всички закупени продукти в дадена продажба.</w:t>
      </w:r>
    </w:p>
    <w:p w:rsidR="00E44531" w:rsidRPr="00E44531" w:rsidRDefault="00E44531" w:rsidP="00E44531">
      <w:pPr>
        <w:spacing w:after="0" w:line="240" w:lineRule="auto"/>
        <w:ind w:firstLine="720"/>
        <w:rPr>
          <w:rFonts w:ascii="Bahnschrift Light" w:hAnsi="Bahnschrift Light" w:cs="Arial"/>
          <w:color w:val="000000" w:themeColor="text1"/>
          <w:lang w:val="bg-BG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create or replace PROCEDURE FIND_SALE_PRODUCTS 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saleID SALES.SALE_ID%TYPE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) IS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BEGIN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DBMS_OUTPUT.PUT_LINE('Products in sale ID: ' || saleID || CHR(10));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DBMS_OUTPUT.PUT_LINE(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RPAD('SaleID', 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RPAD('Product', 32)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RPAD('Quantity', 8)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RPAD('Price', 8)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RPAD('Type', 7)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RPAD('Date', 4)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FOR cust_record IN 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SELECT s.SALE_ID, p.PROD_NAME, sp.SALE_QUANTITY, p.PRICE, t.TYPE_NAME, s.SALE_DATE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lastRenderedPageBreak/>
        <w:t xml:space="preserve">      FROM SALES s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JOIN SALES_PRODUCTS sp ON s.SALE_ID = sp.SALE_ID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JOIN PRODUCTS p ON sp.PROD_ID = p.PROD_ID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JOIN TYPES t ON p.TYPE_ID = t.TYPE_ID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WHERE s.SALE_ID LIKE saleID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) 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LOOP    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DBMS_OUTPUT.PUT_LINE(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RPAD(cust_record.SALE_ID, 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RPAD(cust_record.PROD_NAME, 32)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RPAD(cust_record.SALE_QUANTITY, 8)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RPAD(cust_record.PRICE, 8)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RPAD(cust_record.TYPE_NAME, 7)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TO_CHAR(cust_record.SALE_DATE)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END LOOP;</w:t>
      </w:r>
    </w:p>
    <w:p w:rsidR="006B5624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END FIND_SALE_PRODUCTS;</w:t>
      </w:r>
    </w:p>
    <w:p w:rsidR="00A5390F" w:rsidRDefault="00A5390F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A5390F">
        <w:rPr>
          <w:rFonts w:ascii="Bahnschrift Light" w:hAnsi="Bahnschrift Light" w:cs="Arial"/>
          <w:color w:val="auto"/>
          <w:lang w:val="bg-BG"/>
        </w:rPr>
        <w:drawing>
          <wp:inline distT="0" distB="0" distL="0" distR="0" wp14:anchorId="5805426A" wp14:editId="75B4ACD7">
            <wp:extent cx="5395428" cy="9602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96726B" w:rsidRDefault="0096726B" w:rsidP="0096726B">
      <w:pPr>
        <w:spacing w:after="0" w:line="240" w:lineRule="auto"/>
        <w:rPr>
          <w:rFonts w:ascii="Bahnschrift Light" w:hAnsi="Bahnschrift Light" w:cs="Arial"/>
          <w:color w:val="auto"/>
          <w:lang w:val="bg-BG"/>
        </w:rPr>
      </w:pPr>
    </w:p>
    <w:p w:rsidR="0096726B" w:rsidRPr="0096726B" w:rsidRDefault="0096726B" w:rsidP="0096726B">
      <w:pPr>
        <w:spacing w:after="0" w:line="240" w:lineRule="auto"/>
        <w:rPr>
          <w:rStyle w:val="Emphasis"/>
        </w:rPr>
      </w:pPr>
      <w:r>
        <w:rPr>
          <w:rStyle w:val="Emphasis"/>
        </w:rPr>
        <w:t>Return Sale Procedure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>create or replace PROCEDURE return_sale(return_sale_id sales.sale_id%TYPE)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>AS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product_id sales_products.prod_id%TYPE;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quantity sales_products.sale_quantity%TYPE;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>BEGIN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FOR rec IN (SELECT prod_id, sale_quantity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            FROM sales_products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            WHERE sale_id = return_sale_id)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LOOP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   product_id := rec.prod_id;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   quantity := rec.sale_quantity;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   -- Възстановяваме количествата на продуктите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   UPDATE products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   SET av_quantity = av_quantity + quantity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   WHERE prod_id = product_id;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END LOOP;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-- Премахваме редовете от таблица Sales_Products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DELETE FROM sales_products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WHERE sale_id = return_sale_id;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-- Премахваме реда от таблица Sales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DELETE FROM sales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WHERE sale_id = return_sale_id;</w:t>
      </w:r>
    </w:p>
    <w:p w:rsidR="00B75C62" w:rsidRDefault="0096726B" w:rsidP="0096726B">
      <w:pPr>
        <w:spacing w:after="0" w:line="240" w:lineRule="auto"/>
        <w:ind w:left="720"/>
        <w:rPr>
          <w:rFonts w:ascii="Bahnschrift Light" w:hAnsi="Bahnschrift Light" w:cs="Arial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>END return_sale;</w:t>
      </w:r>
    </w:p>
    <w:p w:rsidR="0096726B" w:rsidRPr="00B75C62" w:rsidRDefault="0096726B" w:rsidP="0096726B">
      <w:pPr>
        <w:rPr>
          <w:rFonts w:ascii="Bahnschrift Light" w:hAnsi="Bahnschrift Light" w:cs="Arial"/>
          <w:lang w:val="bg-BG"/>
        </w:rPr>
      </w:pPr>
    </w:p>
    <w:p w:rsidR="008D200D" w:rsidRPr="00891700" w:rsidRDefault="002B2E03" w:rsidP="002B2E03">
      <w:pPr>
        <w:pStyle w:val="Subtitle"/>
        <w:rPr>
          <w:rStyle w:val="Emphasis"/>
        </w:rPr>
      </w:pPr>
      <w:r w:rsidRPr="00891700">
        <w:rPr>
          <w:rStyle w:val="Emphasis"/>
        </w:rPr>
        <w:t>Triggers</w:t>
      </w:r>
    </w:p>
    <w:p w:rsidR="00F05219" w:rsidRPr="00F05219" w:rsidRDefault="00B75C62" w:rsidP="004742C2">
      <w:pPr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lang w:val="bg-BG"/>
        </w:rPr>
        <w:t>Д</w:t>
      </w:r>
      <w:r w:rsidR="002B2E03" w:rsidRPr="00797BDB">
        <w:rPr>
          <w:rFonts w:ascii="Arial" w:hAnsi="Arial" w:cs="Arial"/>
          <w:color w:val="000000" w:themeColor="text1"/>
        </w:rPr>
        <w:t xml:space="preserve">а </w:t>
      </w:r>
      <w:proofErr w:type="spellStart"/>
      <w:r w:rsidR="002B2E03" w:rsidRPr="00797BDB">
        <w:rPr>
          <w:rFonts w:ascii="Arial" w:hAnsi="Arial" w:cs="Arial"/>
          <w:color w:val="000000" w:themeColor="text1"/>
        </w:rPr>
        <w:t>се</w:t>
      </w:r>
      <w:proofErr w:type="spellEnd"/>
      <w:r w:rsidR="002B2E03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2B2E03" w:rsidRPr="00797BDB">
        <w:rPr>
          <w:rFonts w:ascii="Arial" w:hAnsi="Arial" w:cs="Arial"/>
          <w:color w:val="000000" w:themeColor="text1"/>
        </w:rPr>
        <w:t>изпълняват</w:t>
      </w:r>
      <w:proofErr w:type="spellEnd"/>
      <w:r w:rsidR="002B2E03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2B2E03" w:rsidRPr="00797BDB">
        <w:rPr>
          <w:rFonts w:ascii="Arial" w:hAnsi="Arial" w:cs="Arial"/>
          <w:color w:val="000000" w:themeColor="text1"/>
        </w:rPr>
        <w:t>по</w:t>
      </w:r>
      <w:proofErr w:type="spellEnd"/>
      <w:r w:rsidR="002B2E03" w:rsidRPr="00797BDB">
        <w:rPr>
          <w:rFonts w:ascii="Arial" w:hAnsi="Arial" w:cs="Arial"/>
          <w:color w:val="000000" w:themeColor="text1"/>
        </w:rPr>
        <w:t xml:space="preserve"> </w:t>
      </w:r>
      <w:proofErr w:type="spellStart"/>
      <w:r w:rsidR="002B2E03" w:rsidRPr="00797BDB">
        <w:rPr>
          <w:rFonts w:ascii="Arial" w:hAnsi="Arial" w:cs="Arial"/>
          <w:color w:val="000000" w:themeColor="text1"/>
        </w:rPr>
        <w:t>отделно</w:t>
      </w:r>
      <w:bookmarkStart w:id="3" w:name="_Read_mode"/>
      <w:bookmarkEnd w:id="3"/>
      <w:proofErr w:type="spellEnd"/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--------------------------------------------------------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--  DDL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for Trigger AR_TR_AI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 CREATE OR REPLACE TRIGGER "AR_TR_AI" -- </w:t>
      </w:r>
      <w:proofErr w:type="spellStart"/>
      <w:r w:rsidRPr="00F05219">
        <w:rPr>
          <w:rFonts w:ascii="Bahnschrift Light" w:hAnsi="Bahnschrift Light" w:cs="Arial"/>
          <w:color w:val="auto"/>
        </w:rPr>
        <w:t>ARtist_TRigger_AutoIncrement</w:t>
      </w:r>
      <w:proofErr w:type="spellEnd"/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before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insert on artists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for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each row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WHEN (</w:t>
      </w:r>
      <w:proofErr w:type="spellStart"/>
      <w:r w:rsidRPr="00F05219">
        <w:rPr>
          <w:rFonts w:ascii="Bahnschrift Light" w:hAnsi="Bahnschrift Light" w:cs="Arial"/>
          <w:color w:val="auto"/>
        </w:rPr>
        <w:t>NEW.artist_id</w:t>
      </w:r>
      <w:proofErr w:type="spellEnd"/>
      <w:r w:rsidRPr="00F05219">
        <w:rPr>
          <w:rFonts w:ascii="Bahnschrift Light" w:hAnsi="Bahnschrift Light" w:cs="Arial"/>
          <w:color w:val="auto"/>
        </w:rPr>
        <w:t xml:space="preserve"> is null) begin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</w:t>
      </w:r>
      <w:proofErr w:type="gramStart"/>
      <w:r w:rsidRPr="00F05219">
        <w:rPr>
          <w:rFonts w:ascii="Bahnschrift Light" w:hAnsi="Bahnschrift Light" w:cs="Arial"/>
          <w:color w:val="auto"/>
        </w:rPr>
        <w:t>:</w:t>
      </w:r>
      <w:proofErr w:type="spellStart"/>
      <w:r w:rsidRPr="00F05219">
        <w:rPr>
          <w:rFonts w:ascii="Bahnschrift Light" w:hAnsi="Bahnschrift Light" w:cs="Arial"/>
          <w:color w:val="auto"/>
        </w:rPr>
        <w:t>NEW.artist</w:t>
      </w:r>
      <w:proofErr w:type="gramEnd"/>
      <w:r w:rsidRPr="00F05219">
        <w:rPr>
          <w:rFonts w:ascii="Bahnschrift Light" w:hAnsi="Bahnschrift Light" w:cs="Arial"/>
          <w:color w:val="auto"/>
        </w:rPr>
        <w:t>_id</w:t>
      </w:r>
      <w:proofErr w:type="spellEnd"/>
      <w:r w:rsidRPr="00F05219">
        <w:rPr>
          <w:rFonts w:ascii="Bahnschrift Light" w:hAnsi="Bahnschrift Light" w:cs="Arial"/>
          <w:color w:val="auto"/>
        </w:rPr>
        <w:t xml:space="preserve"> := ARTIST_SEQ.NEXTVAL;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end</w:t>
      </w:r>
      <w:proofErr w:type="gramEnd"/>
      <w:r w:rsidRPr="00F05219">
        <w:rPr>
          <w:rFonts w:ascii="Bahnschrift Light" w:hAnsi="Bahnschrift Light" w:cs="Arial"/>
          <w:color w:val="auto"/>
        </w:rPr>
        <w:t>;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/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ALTER TRIGGER "AR_TR_AI" ENABLE;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--  DDL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for Trigger CL_TR_AI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 CREATE OR REPLACE TRIGGER "CL_TR_AI" 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before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insert on clients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for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each row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WHEN (</w:t>
      </w:r>
      <w:proofErr w:type="spellStart"/>
      <w:r w:rsidRPr="00F05219">
        <w:rPr>
          <w:rFonts w:ascii="Bahnschrift Light" w:hAnsi="Bahnschrift Light" w:cs="Arial"/>
          <w:color w:val="auto"/>
        </w:rPr>
        <w:t>NEW.client_id</w:t>
      </w:r>
      <w:proofErr w:type="spellEnd"/>
      <w:r w:rsidRPr="00F05219">
        <w:rPr>
          <w:rFonts w:ascii="Bahnschrift Light" w:hAnsi="Bahnschrift Light" w:cs="Arial"/>
          <w:color w:val="auto"/>
        </w:rPr>
        <w:t xml:space="preserve"> is null) begin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</w:t>
      </w:r>
      <w:proofErr w:type="gramStart"/>
      <w:r w:rsidRPr="00F05219">
        <w:rPr>
          <w:rFonts w:ascii="Bahnschrift Light" w:hAnsi="Bahnschrift Light" w:cs="Arial"/>
          <w:color w:val="auto"/>
        </w:rPr>
        <w:t>:</w:t>
      </w:r>
      <w:proofErr w:type="spellStart"/>
      <w:r w:rsidRPr="00F05219">
        <w:rPr>
          <w:rFonts w:ascii="Bahnschrift Light" w:hAnsi="Bahnschrift Light" w:cs="Arial"/>
          <w:color w:val="auto"/>
        </w:rPr>
        <w:t>NEW.client</w:t>
      </w:r>
      <w:proofErr w:type="gramEnd"/>
      <w:r w:rsidRPr="00F05219">
        <w:rPr>
          <w:rFonts w:ascii="Bahnschrift Light" w:hAnsi="Bahnschrift Light" w:cs="Arial"/>
          <w:color w:val="auto"/>
        </w:rPr>
        <w:t>_id</w:t>
      </w:r>
      <w:proofErr w:type="spellEnd"/>
      <w:r w:rsidRPr="00F05219">
        <w:rPr>
          <w:rFonts w:ascii="Bahnschrift Light" w:hAnsi="Bahnschrift Light" w:cs="Arial"/>
          <w:color w:val="auto"/>
        </w:rPr>
        <w:t xml:space="preserve"> := CLIENT_SEQ.NEXTVAL;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end</w:t>
      </w:r>
      <w:proofErr w:type="gramEnd"/>
      <w:r w:rsidRPr="00F05219">
        <w:rPr>
          <w:rFonts w:ascii="Bahnschrift Light" w:hAnsi="Bahnschrift Light" w:cs="Arial"/>
          <w:color w:val="auto"/>
        </w:rPr>
        <w:t>;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/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ALTER TRIGGER "CL_TR_AI" ENABLE;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--  DDL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for Trigger EM_TR_AI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 CREATE OR REPLACE TRIGGER "EM_TR_AI" 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before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insert on employees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for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each row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WHEN (</w:t>
      </w:r>
      <w:proofErr w:type="spellStart"/>
      <w:r w:rsidRPr="00F05219">
        <w:rPr>
          <w:rFonts w:ascii="Bahnschrift Light" w:hAnsi="Bahnschrift Light" w:cs="Arial"/>
          <w:color w:val="auto"/>
        </w:rPr>
        <w:t>NEW.empl_id</w:t>
      </w:r>
      <w:proofErr w:type="spellEnd"/>
      <w:r w:rsidRPr="00F05219">
        <w:rPr>
          <w:rFonts w:ascii="Bahnschrift Light" w:hAnsi="Bahnschrift Light" w:cs="Arial"/>
          <w:color w:val="auto"/>
        </w:rPr>
        <w:t xml:space="preserve"> is null) begin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</w:t>
      </w:r>
      <w:proofErr w:type="gramStart"/>
      <w:r w:rsidRPr="00F05219">
        <w:rPr>
          <w:rFonts w:ascii="Bahnschrift Light" w:hAnsi="Bahnschrift Light" w:cs="Arial"/>
          <w:color w:val="auto"/>
        </w:rPr>
        <w:t>:</w:t>
      </w:r>
      <w:proofErr w:type="spellStart"/>
      <w:r w:rsidRPr="00F05219">
        <w:rPr>
          <w:rFonts w:ascii="Bahnschrift Light" w:hAnsi="Bahnschrift Light" w:cs="Arial"/>
          <w:color w:val="auto"/>
        </w:rPr>
        <w:t>NEW.empl</w:t>
      </w:r>
      <w:proofErr w:type="gramEnd"/>
      <w:r w:rsidRPr="00F05219">
        <w:rPr>
          <w:rFonts w:ascii="Bahnschrift Light" w:hAnsi="Bahnschrift Light" w:cs="Arial"/>
          <w:color w:val="auto"/>
        </w:rPr>
        <w:t>_id</w:t>
      </w:r>
      <w:proofErr w:type="spellEnd"/>
      <w:r w:rsidRPr="00F05219">
        <w:rPr>
          <w:rFonts w:ascii="Bahnschrift Light" w:hAnsi="Bahnschrift Light" w:cs="Arial"/>
          <w:color w:val="auto"/>
        </w:rPr>
        <w:t xml:space="preserve"> := EMPLOYEE_SEQ.NEXTVAL;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end</w:t>
      </w:r>
      <w:proofErr w:type="gramEnd"/>
      <w:r w:rsidRPr="00F05219">
        <w:rPr>
          <w:rFonts w:ascii="Bahnschrift Light" w:hAnsi="Bahnschrift Light" w:cs="Arial"/>
          <w:color w:val="auto"/>
        </w:rPr>
        <w:t>;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/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ALTER TRIGGER "EM_TR_AI" ENABLE;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--  DDL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for Trigger LA_TR_AI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 CREATE OR REPLACE TRIGGER "LA_TR_AI" 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before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insert on labels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for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each row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WHEN (</w:t>
      </w:r>
      <w:proofErr w:type="spellStart"/>
      <w:r w:rsidRPr="00F05219">
        <w:rPr>
          <w:rFonts w:ascii="Bahnschrift Light" w:hAnsi="Bahnschrift Light" w:cs="Arial"/>
          <w:color w:val="auto"/>
        </w:rPr>
        <w:t>NEW.label_id</w:t>
      </w:r>
      <w:proofErr w:type="spellEnd"/>
      <w:r w:rsidRPr="00F05219">
        <w:rPr>
          <w:rFonts w:ascii="Bahnschrift Light" w:hAnsi="Bahnschrift Light" w:cs="Arial"/>
          <w:color w:val="auto"/>
        </w:rPr>
        <w:t xml:space="preserve"> is null) begin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lastRenderedPageBreak/>
        <w:t xml:space="preserve"> </w:t>
      </w:r>
      <w:proofErr w:type="gramStart"/>
      <w:r w:rsidRPr="00F05219">
        <w:rPr>
          <w:rFonts w:ascii="Bahnschrift Light" w:hAnsi="Bahnschrift Light" w:cs="Arial"/>
          <w:color w:val="auto"/>
        </w:rPr>
        <w:t>:</w:t>
      </w:r>
      <w:proofErr w:type="spellStart"/>
      <w:r w:rsidRPr="00F05219">
        <w:rPr>
          <w:rFonts w:ascii="Bahnschrift Light" w:hAnsi="Bahnschrift Light" w:cs="Arial"/>
          <w:color w:val="auto"/>
        </w:rPr>
        <w:t>NEW.label</w:t>
      </w:r>
      <w:proofErr w:type="gramEnd"/>
      <w:r w:rsidRPr="00F05219">
        <w:rPr>
          <w:rFonts w:ascii="Bahnschrift Light" w:hAnsi="Bahnschrift Light" w:cs="Arial"/>
          <w:color w:val="auto"/>
        </w:rPr>
        <w:t>_id</w:t>
      </w:r>
      <w:proofErr w:type="spellEnd"/>
      <w:r w:rsidRPr="00F05219">
        <w:rPr>
          <w:rFonts w:ascii="Bahnschrift Light" w:hAnsi="Bahnschrift Light" w:cs="Arial"/>
          <w:color w:val="auto"/>
        </w:rPr>
        <w:t xml:space="preserve"> := LABEL_SEQ.NEXTVAL;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end</w:t>
      </w:r>
      <w:proofErr w:type="gramEnd"/>
      <w:r w:rsidRPr="00F05219">
        <w:rPr>
          <w:rFonts w:ascii="Bahnschrift Light" w:hAnsi="Bahnschrift Light" w:cs="Arial"/>
          <w:color w:val="auto"/>
        </w:rPr>
        <w:t>;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/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ALTER TRIGGER "LA_TR_AI" ENABLE;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--  DDL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for Trigger PR_TR_AI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 CREATE OR REPLACE TRIGGER "PR_TR_AI" 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before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insert on products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for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each row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WHEN (</w:t>
      </w:r>
      <w:proofErr w:type="spellStart"/>
      <w:r w:rsidRPr="00F05219">
        <w:rPr>
          <w:rFonts w:ascii="Bahnschrift Light" w:hAnsi="Bahnschrift Light" w:cs="Arial"/>
          <w:color w:val="auto"/>
        </w:rPr>
        <w:t>NEW.prod_id</w:t>
      </w:r>
      <w:proofErr w:type="spellEnd"/>
      <w:r w:rsidRPr="00F05219">
        <w:rPr>
          <w:rFonts w:ascii="Bahnschrift Light" w:hAnsi="Bahnschrift Light" w:cs="Arial"/>
          <w:color w:val="auto"/>
        </w:rPr>
        <w:t xml:space="preserve"> is null) begin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</w:t>
      </w:r>
      <w:proofErr w:type="gramStart"/>
      <w:r w:rsidRPr="00F05219">
        <w:rPr>
          <w:rFonts w:ascii="Bahnschrift Light" w:hAnsi="Bahnschrift Light" w:cs="Arial"/>
          <w:color w:val="auto"/>
        </w:rPr>
        <w:t>:</w:t>
      </w:r>
      <w:proofErr w:type="spellStart"/>
      <w:r w:rsidRPr="00F05219">
        <w:rPr>
          <w:rFonts w:ascii="Bahnschrift Light" w:hAnsi="Bahnschrift Light" w:cs="Arial"/>
          <w:color w:val="auto"/>
        </w:rPr>
        <w:t>NEW.prod</w:t>
      </w:r>
      <w:proofErr w:type="gramEnd"/>
      <w:r w:rsidRPr="00F05219">
        <w:rPr>
          <w:rFonts w:ascii="Bahnschrift Light" w:hAnsi="Bahnschrift Light" w:cs="Arial"/>
          <w:color w:val="auto"/>
        </w:rPr>
        <w:t>_id</w:t>
      </w:r>
      <w:proofErr w:type="spellEnd"/>
      <w:r w:rsidRPr="00F05219">
        <w:rPr>
          <w:rFonts w:ascii="Bahnschrift Light" w:hAnsi="Bahnschrift Light" w:cs="Arial"/>
          <w:color w:val="auto"/>
        </w:rPr>
        <w:t xml:space="preserve"> := PRODUCT_SEQ.NEXTVAL;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end</w:t>
      </w:r>
      <w:proofErr w:type="gramEnd"/>
      <w:r w:rsidRPr="00F05219">
        <w:rPr>
          <w:rFonts w:ascii="Bahnschrift Light" w:hAnsi="Bahnschrift Light" w:cs="Arial"/>
          <w:color w:val="auto"/>
        </w:rPr>
        <w:t>;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/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ALTER TRIGGER "PR_TR_AI" ENABLE;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--  DDL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for Trigger SA_TR_AI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 CREATE OR REPLACE TRIGGER "SA_TR_AI" 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before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insert on sales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for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each row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WHEN (</w:t>
      </w:r>
      <w:proofErr w:type="spellStart"/>
      <w:r w:rsidRPr="00F05219">
        <w:rPr>
          <w:rFonts w:ascii="Bahnschrift Light" w:hAnsi="Bahnschrift Light" w:cs="Arial"/>
          <w:color w:val="auto"/>
        </w:rPr>
        <w:t>NEW.sale_id</w:t>
      </w:r>
      <w:proofErr w:type="spellEnd"/>
      <w:r w:rsidRPr="00F05219">
        <w:rPr>
          <w:rFonts w:ascii="Bahnschrift Light" w:hAnsi="Bahnschrift Light" w:cs="Arial"/>
          <w:color w:val="auto"/>
        </w:rPr>
        <w:t xml:space="preserve"> is null) begin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</w:t>
      </w:r>
      <w:proofErr w:type="gramStart"/>
      <w:r w:rsidRPr="00F05219">
        <w:rPr>
          <w:rFonts w:ascii="Bahnschrift Light" w:hAnsi="Bahnschrift Light" w:cs="Arial"/>
          <w:color w:val="auto"/>
        </w:rPr>
        <w:t>:</w:t>
      </w:r>
      <w:proofErr w:type="spellStart"/>
      <w:r w:rsidRPr="00F05219">
        <w:rPr>
          <w:rFonts w:ascii="Bahnschrift Light" w:hAnsi="Bahnschrift Light" w:cs="Arial"/>
          <w:color w:val="auto"/>
        </w:rPr>
        <w:t>NEW.sale</w:t>
      </w:r>
      <w:proofErr w:type="gramEnd"/>
      <w:r w:rsidRPr="00F05219">
        <w:rPr>
          <w:rFonts w:ascii="Bahnschrift Light" w:hAnsi="Bahnschrift Light" w:cs="Arial"/>
          <w:color w:val="auto"/>
        </w:rPr>
        <w:t>_id</w:t>
      </w:r>
      <w:proofErr w:type="spellEnd"/>
      <w:r w:rsidRPr="00F05219">
        <w:rPr>
          <w:rFonts w:ascii="Bahnschrift Light" w:hAnsi="Bahnschrift Light" w:cs="Arial"/>
          <w:color w:val="auto"/>
        </w:rPr>
        <w:t xml:space="preserve"> := SALE_SEQ.NEXTVAL;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end</w:t>
      </w:r>
      <w:proofErr w:type="gramEnd"/>
      <w:r w:rsidRPr="00F05219">
        <w:rPr>
          <w:rFonts w:ascii="Bahnschrift Light" w:hAnsi="Bahnschrift Light" w:cs="Arial"/>
          <w:color w:val="auto"/>
        </w:rPr>
        <w:t>;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/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ALTER TRIGGER "SA_TR_AI" ENABLE;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--  DDL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for Trigger SAPR_TR_AI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 CREATE OR REPLACE TRIGGER "SAPR_TR_AI" 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before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insert on </w:t>
      </w:r>
      <w:proofErr w:type="spellStart"/>
      <w:r w:rsidRPr="00F05219">
        <w:rPr>
          <w:rFonts w:ascii="Bahnschrift Light" w:hAnsi="Bahnschrift Light" w:cs="Arial"/>
          <w:color w:val="auto"/>
        </w:rPr>
        <w:t>sales_products</w:t>
      </w:r>
      <w:proofErr w:type="spellEnd"/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for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each row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WHEN (</w:t>
      </w:r>
      <w:proofErr w:type="spellStart"/>
      <w:r w:rsidRPr="00F05219">
        <w:rPr>
          <w:rFonts w:ascii="Bahnschrift Light" w:hAnsi="Bahnschrift Light" w:cs="Arial"/>
          <w:color w:val="auto"/>
        </w:rPr>
        <w:t>NEW.sale_prod_id</w:t>
      </w:r>
      <w:proofErr w:type="spellEnd"/>
      <w:r w:rsidRPr="00F05219">
        <w:rPr>
          <w:rFonts w:ascii="Bahnschrift Light" w:hAnsi="Bahnschrift Light" w:cs="Arial"/>
          <w:color w:val="auto"/>
        </w:rPr>
        <w:t xml:space="preserve"> is null) begin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</w:t>
      </w:r>
      <w:proofErr w:type="gramStart"/>
      <w:r w:rsidRPr="00F05219">
        <w:rPr>
          <w:rFonts w:ascii="Bahnschrift Light" w:hAnsi="Bahnschrift Light" w:cs="Arial"/>
          <w:color w:val="auto"/>
        </w:rPr>
        <w:t>:</w:t>
      </w:r>
      <w:proofErr w:type="spellStart"/>
      <w:r w:rsidRPr="00F05219">
        <w:rPr>
          <w:rFonts w:ascii="Bahnschrift Light" w:hAnsi="Bahnschrift Light" w:cs="Arial"/>
          <w:color w:val="auto"/>
        </w:rPr>
        <w:t>NEW.sale</w:t>
      </w:r>
      <w:proofErr w:type="gramEnd"/>
      <w:r w:rsidRPr="00F05219">
        <w:rPr>
          <w:rFonts w:ascii="Bahnschrift Light" w:hAnsi="Bahnschrift Light" w:cs="Arial"/>
          <w:color w:val="auto"/>
        </w:rPr>
        <w:t>_prod_id</w:t>
      </w:r>
      <w:proofErr w:type="spellEnd"/>
      <w:r w:rsidRPr="00F05219">
        <w:rPr>
          <w:rFonts w:ascii="Bahnschrift Light" w:hAnsi="Bahnschrift Light" w:cs="Arial"/>
          <w:color w:val="auto"/>
        </w:rPr>
        <w:t xml:space="preserve"> := SALE_PRODUCT_SEQ.NEXTVAL;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end</w:t>
      </w:r>
      <w:proofErr w:type="gramEnd"/>
      <w:r w:rsidRPr="00F05219">
        <w:rPr>
          <w:rFonts w:ascii="Bahnschrift Light" w:hAnsi="Bahnschrift Light" w:cs="Arial"/>
          <w:color w:val="auto"/>
        </w:rPr>
        <w:t>;</w:t>
      </w:r>
    </w:p>
    <w:p w:rsidR="00F05219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/</w:t>
      </w:r>
    </w:p>
    <w:p w:rsidR="00772ECC" w:rsidRPr="00F05219" w:rsidRDefault="00F05219" w:rsidP="00F05219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ALTER TRIGGER "SAPR_TR_AI" ENABLE;</w:t>
      </w:r>
      <w:r w:rsidR="00963E7D" w:rsidRPr="00F05219">
        <w:rPr>
          <w:rFonts w:ascii="Bahnschrift Light" w:hAnsi="Bahnschrift Light" w:cs="Arial"/>
          <w:color w:val="auto"/>
        </w:rPr>
        <w:t xml:space="preserve"> </w:t>
      </w:r>
    </w:p>
    <w:p w:rsidR="006B0C4D" w:rsidRDefault="006B0C4D" w:rsidP="006B0C4D">
      <w:pPr>
        <w:pStyle w:val="Title"/>
      </w:pPr>
      <w:r>
        <w:rPr>
          <w:lang w:val="bg-BG"/>
        </w:rPr>
        <w:t xml:space="preserve">Потребителски роли и привилегии </w:t>
      </w:r>
      <w:r>
        <w:t>(DDL, DML)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---</w:t>
      </w:r>
      <w:proofErr w:type="gramStart"/>
      <w:r w:rsidRPr="0073139E">
        <w:rPr>
          <w:rFonts w:ascii="Bahnschrift Light" w:hAnsi="Bahnschrift Light"/>
          <w:color w:val="auto"/>
        </w:rPr>
        <w:t>user</w:t>
      </w:r>
      <w:proofErr w:type="gramEnd"/>
      <w:r w:rsidRPr="0073139E">
        <w:rPr>
          <w:rFonts w:ascii="Bahnschrift Light" w:hAnsi="Bahnschrift Light"/>
          <w:color w:val="auto"/>
        </w:rPr>
        <w:t xml:space="preserve"> creation---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proofErr w:type="gramStart"/>
      <w:r w:rsidRPr="0073139E">
        <w:rPr>
          <w:rFonts w:ascii="Bahnschrift Light" w:hAnsi="Bahnschrift Light"/>
          <w:color w:val="auto"/>
        </w:rPr>
        <w:t>create</w:t>
      </w:r>
      <w:proofErr w:type="gramEnd"/>
      <w:r w:rsidRPr="0073139E">
        <w:rPr>
          <w:rFonts w:ascii="Bahnschrift Light" w:hAnsi="Bahnschrift Light"/>
          <w:color w:val="auto"/>
        </w:rPr>
        <w:t xml:space="preserve"> user CLIENT identified by client;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proofErr w:type="gramStart"/>
      <w:r w:rsidRPr="0073139E">
        <w:rPr>
          <w:rFonts w:ascii="Bahnschrift Light" w:hAnsi="Bahnschrift Light"/>
          <w:color w:val="auto"/>
        </w:rPr>
        <w:t>create</w:t>
      </w:r>
      <w:proofErr w:type="gramEnd"/>
      <w:r w:rsidRPr="0073139E">
        <w:rPr>
          <w:rFonts w:ascii="Bahnschrift Light" w:hAnsi="Bahnschrift Light"/>
          <w:color w:val="auto"/>
        </w:rPr>
        <w:t xml:space="preserve"> user EMPLOYEE identified by employee;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proofErr w:type="gramStart"/>
      <w:r w:rsidRPr="0073139E">
        <w:rPr>
          <w:rFonts w:ascii="Bahnschrift Light" w:hAnsi="Bahnschrift Light"/>
          <w:color w:val="auto"/>
        </w:rPr>
        <w:lastRenderedPageBreak/>
        <w:t>create</w:t>
      </w:r>
      <w:proofErr w:type="gramEnd"/>
      <w:r w:rsidRPr="0073139E">
        <w:rPr>
          <w:rFonts w:ascii="Bahnschrift Light" w:hAnsi="Bahnschrift Light"/>
          <w:color w:val="auto"/>
        </w:rPr>
        <w:t xml:space="preserve"> user ADMIN identified by admin;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---</w:t>
      </w:r>
      <w:proofErr w:type="gramStart"/>
      <w:r w:rsidRPr="0073139E">
        <w:rPr>
          <w:rFonts w:ascii="Bahnschrift Light" w:hAnsi="Bahnschrift Light"/>
          <w:color w:val="auto"/>
        </w:rPr>
        <w:t>role</w:t>
      </w:r>
      <w:proofErr w:type="gramEnd"/>
      <w:r w:rsidRPr="0073139E">
        <w:rPr>
          <w:rFonts w:ascii="Bahnschrift Light" w:hAnsi="Bahnschrift Light"/>
          <w:color w:val="auto"/>
        </w:rPr>
        <w:t xml:space="preserve"> creation---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proofErr w:type="gramStart"/>
      <w:r w:rsidRPr="0073139E">
        <w:rPr>
          <w:rFonts w:ascii="Bahnschrift Light" w:hAnsi="Bahnschrift Light"/>
          <w:color w:val="auto"/>
        </w:rPr>
        <w:t>create</w:t>
      </w:r>
      <w:proofErr w:type="gramEnd"/>
      <w:r w:rsidRPr="0073139E">
        <w:rPr>
          <w:rFonts w:ascii="Bahnschrift Light" w:hAnsi="Bahnschrift Light"/>
          <w:color w:val="auto"/>
        </w:rPr>
        <w:t xml:space="preserve"> ROLE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proofErr w:type="gramStart"/>
      <w:r w:rsidRPr="0073139E">
        <w:rPr>
          <w:rFonts w:ascii="Bahnschrift Light" w:hAnsi="Bahnschrift Light"/>
          <w:color w:val="auto"/>
        </w:rPr>
        <w:t>create</w:t>
      </w:r>
      <w:proofErr w:type="gramEnd"/>
      <w:r w:rsidRPr="0073139E">
        <w:rPr>
          <w:rFonts w:ascii="Bahnschrift Light" w:hAnsi="Bahnschrift Light"/>
          <w:color w:val="auto"/>
        </w:rPr>
        <w:t xml:space="preserve"> ROLE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proofErr w:type="gramStart"/>
      <w:r w:rsidRPr="0073139E">
        <w:rPr>
          <w:rFonts w:ascii="Bahnschrift Light" w:hAnsi="Bahnschrift Light"/>
          <w:color w:val="auto"/>
        </w:rPr>
        <w:t>create</w:t>
      </w:r>
      <w:proofErr w:type="gramEnd"/>
      <w:r w:rsidRPr="0073139E">
        <w:rPr>
          <w:rFonts w:ascii="Bahnschrift Light" w:hAnsi="Bahnschrift Light"/>
          <w:color w:val="auto"/>
        </w:rPr>
        <w:t xml:space="preserve"> ROLE admins; 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---</w:t>
      </w:r>
      <w:proofErr w:type="gramStart"/>
      <w:r w:rsidRPr="0073139E">
        <w:rPr>
          <w:rFonts w:ascii="Bahnschrift Light" w:hAnsi="Bahnschrift Light"/>
          <w:color w:val="auto"/>
        </w:rPr>
        <w:t>granting</w:t>
      </w:r>
      <w:proofErr w:type="gramEnd"/>
      <w:r w:rsidRPr="0073139E">
        <w:rPr>
          <w:rFonts w:ascii="Bahnschrift Light" w:hAnsi="Bahnschrift Light"/>
          <w:color w:val="auto"/>
        </w:rPr>
        <w:t xml:space="preserve"> privileges to roles---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---</w:t>
      </w:r>
      <w:proofErr w:type="gramStart"/>
      <w:r w:rsidRPr="0073139E">
        <w:rPr>
          <w:rFonts w:ascii="Bahnschrift Light" w:hAnsi="Bahnschrift Light"/>
          <w:color w:val="auto"/>
        </w:rPr>
        <w:t>admin</w:t>
      </w:r>
      <w:proofErr w:type="gramEnd"/>
      <w:r w:rsidRPr="0073139E">
        <w:rPr>
          <w:rFonts w:ascii="Bahnschrift Light" w:hAnsi="Bahnschrift Light"/>
          <w:color w:val="auto"/>
        </w:rPr>
        <w:t>---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SELECT, INSERT, DELETE, UPDATE ON ARTISTS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SELECT, INSERT, DELETE, UPDATE ON CLIENTS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SELECT, INSERT, DELETE, UPDATE ON EMPLOYEES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SELECT, INSERT, DELETE, UPDATE ON GENRES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SELECT, INSERT, DELETE, UPDATE ON LABELS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SELECT, INSERT, DELETE, UPDATE ON POSITIONS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SELECT, INSERT, DELETE, UPDATE ON PRODUCTS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SELECT, INSERT, DELETE, UPDATE ON SALES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SELECT, INSERT, DELETE, UPDATE ON SALES_PRODUCTS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SELECT, INSERT, DELETE, UPDATE ON TYPES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ART_INS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ART_UPD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CLI_INS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CLI_UPD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EMP_INS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EMP_UPD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LAB_INS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LAB_UPD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PRO_INS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PRO_UPD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SAL_INS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SAL_UPD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SAL_PRO_INS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SAL_PRO_UPD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FIND_CLIENT_PRODUCTS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FIND_EMPLOYEE_SALES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FIND_LATEST_SALES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FIND_SALE_PRODUCTS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RETURN_SALE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---</w:t>
      </w:r>
      <w:proofErr w:type="gramStart"/>
      <w:r w:rsidRPr="0073139E">
        <w:rPr>
          <w:rFonts w:ascii="Bahnschrift Light" w:hAnsi="Bahnschrift Light"/>
          <w:color w:val="auto"/>
        </w:rPr>
        <w:t>clients</w:t>
      </w:r>
      <w:proofErr w:type="gramEnd"/>
      <w:r w:rsidRPr="0073139E">
        <w:rPr>
          <w:rFonts w:ascii="Bahnschrift Light" w:hAnsi="Bahnschrift Light"/>
          <w:color w:val="auto"/>
        </w:rPr>
        <w:t>---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ARTISTS TO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GENRES TO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LABELS TO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PRODUCTS TO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TYPES TO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lastRenderedPageBreak/>
        <w:t xml:space="preserve">GRANT EXECUTE ON </w:t>
      </w:r>
      <w:proofErr w:type="spellStart"/>
      <w:r w:rsidRPr="0073139E">
        <w:rPr>
          <w:rFonts w:ascii="Bahnschrift Light" w:hAnsi="Bahnschrift Light"/>
          <w:color w:val="auto"/>
        </w:rPr>
        <w:t>return_sale</w:t>
      </w:r>
      <w:proofErr w:type="spellEnd"/>
      <w:r w:rsidRPr="0073139E">
        <w:rPr>
          <w:rFonts w:ascii="Bahnschrift Light" w:hAnsi="Bahnschrift Light"/>
          <w:color w:val="auto"/>
        </w:rPr>
        <w:t xml:space="preserve"> TO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---</w:t>
      </w:r>
      <w:proofErr w:type="gramStart"/>
      <w:r w:rsidRPr="0073139E">
        <w:rPr>
          <w:rFonts w:ascii="Bahnschrift Light" w:hAnsi="Bahnschrift Light"/>
          <w:color w:val="auto"/>
        </w:rPr>
        <w:t>employees</w:t>
      </w:r>
      <w:proofErr w:type="gramEnd"/>
      <w:r w:rsidRPr="0073139E">
        <w:rPr>
          <w:rFonts w:ascii="Bahnschrift Light" w:hAnsi="Bahnschrift Light"/>
          <w:color w:val="auto"/>
        </w:rPr>
        <w:t>---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ARTISTS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CLIENTS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EMPLOYEES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GENRES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LABELS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POSITIONS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PRODUCTS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SALES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SALES_PRODUCTS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TYPES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INSERT, UPDATE ON ARTISTS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INSERT, UPDATE ON CLIENTS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INSERT, UPDATE ON GENRES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INSERT, UPDATE ON LABELS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INSERT, UPDATE ON POSITIONS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INSERT, UPDATE ON SALES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INSERT, UPDATE ON SALES_PRODUCTS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INSERT, UPDATE ON TYPES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ART_INS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CLI_INS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EMP_INS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LAB_INS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PRO_INS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SAL_INS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SAL_PRO_INS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FIND_CLIENT_PRODUCTS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FIND_EMPLOYEE_SALES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FIND_LATEST_SALES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FIND_SALE_PRODUCTS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---</w:t>
      </w:r>
      <w:proofErr w:type="gramStart"/>
      <w:r w:rsidRPr="0073139E">
        <w:rPr>
          <w:rFonts w:ascii="Bahnschrift Light" w:hAnsi="Bahnschrift Light"/>
          <w:color w:val="auto"/>
        </w:rPr>
        <w:t>revoking</w:t>
      </w:r>
      <w:proofErr w:type="gramEnd"/>
      <w:r w:rsidRPr="0073139E">
        <w:rPr>
          <w:rFonts w:ascii="Bahnschrift Light" w:hAnsi="Bahnschrift Light"/>
          <w:color w:val="auto"/>
        </w:rPr>
        <w:t xml:space="preserve"> privileges from roles---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---</w:t>
      </w:r>
      <w:proofErr w:type="gramStart"/>
      <w:r w:rsidRPr="0073139E">
        <w:rPr>
          <w:rFonts w:ascii="Bahnschrift Light" w:hAnsi="Bahnschrift Light"/>
          <w:color w:val="auto"/>
        </w:rPr>
        <w:t>clients</w:t>
      </w:r>
      <w:proofErr w:type="gramEnd"/>
      <w:r w:rsidRPr="0073139E">
        <w:rPr>
          <w:rFonts w:ascii="Bahnschrift Light" w:hAnsi="Bahnschrift Light"/>
          <w:color w:val="auto"/>
        </w:rPr>
        <w:t>---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INSERT, DELETE, UPDATE ON ARTISTS FROM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INSERT, DELETE, UPDATE ON CLIENTS FROM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INSERT, DELETE, UPDATE ON EMPLOYEES FROM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INSERT, DELETE, UPDATE ON GENRES FROM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INSERT, DELETE, UPDATE ON LABELS FROM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INSERT, DELETE, UPDATE ON POSITIONS FROM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INSERT, DELETE, UPDATE ON PRODUCTS FROM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INSERT, DELETE, UPDATE ON SALES FROM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INSERT, DELETE, UPDATE ON SALES_PRODUCTS FROM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INSERT, DELETE, UPDATE ON TYPES FROM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lastRenderedPageBreak/>
        <w:t>---</w:t>
      </w:r>
      <w:proofErr w:type="gramStart"/>
      <w:r w:rsidRPr="0073139E">
        <w:rPr>
          <w:rFonts w:ascii="Bahnschrift Light" w:hAnsi="Bahnschrift Light"/>
          <w:color w:val="auto"/>
        </w:rPr>
        <w:t>employees</w:t>
      </w:r>
      <w:proofErr w:type="gramEnd"/>
      <w:r w:rsidRPr="0073139E">
        <w:rPr>
          <w:rFonts w:ascii="Bahnschrift Light" w:hAnsi="Bahnschrift Light"/>
          <w:color w:val="auto"/>
        </w:rPr>
        <w:t>---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DELETE ON ARTISTS FROM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DELETE ON CLIENTS FROM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DELETE ON EMPLOYEES FROM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DELETE ON GENRES FROM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DELETE ON LABELS FROM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DELETE ON POSITIONS FROM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DELETE ON PRODUCTS FROM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DELETE ON SALES FROM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DELETE ON SALES_PRODUCTS FROM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DELETE ON TYPES FROM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EXECUTE ON RETURN_SALE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---</w:t>
      </w:r>
      <w:proofErr w:type="gramStart"/>
      <w:r w:rsidRPr="0073139E">
        <w:rPr>
          <w:rFonts w:ascii="Bahnschrift Light" w:hAnsi="Bahnschrift Light"/>
          <w:color w:val="auto"/>
        </w:rPr>
        <w:t>granting</w:t>
      </w:r>
      <w:proofErr w:type="gramEnd"/>
      <w:r w:rsidRPr="0073139E">
        <w:rPr>
          <w:rFonts w:ascii="Bahnschrift Light" w:hAnsi="Bahnschrift Light"/>
          <w:color w:val="auto"/>
        </w:rPr>
        <w:t xml:space="preserve"> roles to users---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proofErr w:type="gramStart"/>
      <w:r w:rsidRPr="0073139E">
        <w:rPr>
          <w:rFonts w:ascii="Bahnschrift Light" w:hAnsi="Bahnschrift Light"/>
          <w:color w:val="auto"/>
        </w:rPr>
        <w:t>grant</w:t>
      </w:r>
      <w:proofErr w:type="gramEnd"/>
      <w:r w:rsidRPr="0073139E">
        <w:rPr>
          <w:rFonts w:ascii="Bahnschrift Light" w:hAnsi="Bahnschrift Light"/>
          <w:color w:val="auto"/>
        </w:rPr>
        <w:t xml:space="preserve"> admins to ADMIN;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proofErr w:type="gramStart"/>
      <w:r w:rsidRPr="0073139E">
        <w:rPr>
          <w:rFonts w:ascii="Bahnschrift Light" w:hAnsi="Bahnschrift Light"/>
          <w:color w:val="auto"/>
        </w:rPr>
        <w:t>grant</w:t>
      </w:r>
      <w:proofErr w:type="gramEnd"/>
      <w:r w:rsidRPr="0073139E">
        <w:rPr>
          <w:rFonts w:ascii="Bahnschrift Light" w:hAnsi="Bahnschrift Light"/>
          <w:color w:val="auto"/>
        </w:rPr>
        <w:t xml:space="preserve"> employees to EMPLOYEE;</w:t>
      </w:r>
    </w:p>
    <w:p w:rsidR="006B0C4D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proofErr w:type="gramStart"/>
      <w:r w:rsidRPr="0073139E">
        <w:rPr>
          <w:rFonts w:ascii="Bahnschrift Light" w:hAnsi="Bahnschrift Light"/>
          <w:color w:val="auto"/>
        </w:rPr>
        <w:t>grant</w:t>
      </w:r>
      <w:proofErr w:type="gramEnd"/>
      <w:r w:rsidRPr="0073139E">
        <w:rPr>
          <w:rFonts w:ascii="Bahnschrift Light" w:hAnsi="Bahnschrift Light"/>
          <w:color w:val="auto"/>
        </w:rPr>
        <w:t xml:space="preserve"> clients to CLIENT;</w:t>
      </w:r>
    </w:p>
    <w:sectPr w:rsidR="006B0C4D" w:rsidRPr="0073139E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4EC9" w:rsidRDefault="00574EC9">
      <w:pPr>
        <w:spacing w:after="0" w:line="240" w:lineRule="auto"/>
      </w:pPr>
      <w:r>
        <w:separator/>
      </w:r>
    </w:p>
  </w:endnote>
  <w:endnote w:type="continuationSeparator" w:id="0">
    <w:p w:rsidR="00574EC9" w:rsidRDefault="00574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4197205"/>
      <w:docPartObj>
        <w:docPartGallery w:val="Page Numbers (Bottom of Page)"/>
        <w:docPartUnique/>
      </w:docPartObj>
    </w:sdtPr>
    <w:sdtContent>
      <w:p w:rsidR="00955324" w:rsidRDefault="00955324">
        <w:pPr>
          <w:pStyle w:val="Footer"/>
        </w:pPr>
        <w:r>
          <w:rPr>
            <w:noProof/>
            <w:lang w:eastAsia="en-US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6" name="Group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7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55324" w:rsidRDefault="00955324">
                                <w:pPr>
                                  <w:jc w:val="center"/>
                                </w:pPr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 w:rsidR="00A5390F" w:rsidRPr="00A5390F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25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8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9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16" o:spid="_x0000_s1031" style="position:absolute;margin-left:0;margin-top:0;width:610.5pt;height:15pt;z-index:251661312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2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A6w8EA&#10;AADbAAAADwAAAGRycy9kb3ducmV2LnhtbERPTYvCMBC9L/gfwgh7W1M9uLvVKCIKwoJY68Hj2Ixt&#10;sJnUJmr99xthYW/zeJ8znXe2FndqvXGsYDhIQBAXThsuFRzy9ccXCB+QNdaOScGTPMxnvbcppto9&#10;OKP7PpQihrBPUUEVQpNK6YuKLPqBa4gjd3atxRBhW0rd4iOG21qOkmQsLRqODRU2tKyouOxvVsHi&#10;yNnKXLenXXbOTJ5/J/wzvij13u8WExCBuvAv/nNvdJz/Ca9f4gFy9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QOsPBAAAA2wAAAA8AAAAAAAAAAAAAAAAAmAIAAGRycy9kb3du&#10;cmV2LnhtbFBLBQYAAAAABAAEAPUAAACGAwAAAAA=&#10;" filled="f" stroked="f">
                    <v:textbox inset="0,0,0,0">
                      <w:txbxContent>
                        <w:p w:rsidR="00955324" w:rsidRDefault="00955324">
                          <w:pPr>
                            <w:jc w:val="center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 w:rsidR="00A5390F" w:rsidRPr="00A5390F">
                            <w:rPr>
                              <w:noProof/>
                              <w:color w:val="8C8C8C" w:themeColor="background1" w:themeShade="8C"/>
                            </w:rPr>
                            <w:t>25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3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GcqjbCAAAA2wAAAA8A&#10;AAAAAAAAAAAAAAAAqgIAAGRycy9kb3ducmV2LnhtbFBLBQYAAAAABAAEAPoAAACZAw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4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5+ucEAAADbAAAADwAAAGRycy9kb3ducmV2LnhtbERPS4vCMBC+C/sfwizsRdbUBcWtRhFB&#10;uhcPvsDj2IxNsZmUJmrXX28Ewdt8fM+ZzFpbiSs1vnSsoN9LQBDnTpdcKNhtl98jED4ga6wck4J/&#10;8jCbfnQmmGp34zVdN6EQMYR9igpMCHUqpc8NWfQ9VxNH7uQaiyHCppC6wVsMt5X8SZKhtFhybDBY&#10;08JQft5crIKuT+Q+HxxM1s1Wx7ve825uM6W+Ptv5GESgNrzFL/efjvN/4flLPEBO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Dn65wQAAANsAAAAPAAAAAAAAAAAAAAAA&#10;AKECAABkcnMvZG93bnJldi54bWxQSwUGAAAAAAQABAD5AAAAjwMAAAAA&#10;" strokecolor="#a5a5a5"/>
                    <v:shape id="AutoShape 28" o:spid="_x0000_s1035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SM5sIAAADbAAAADwAAAGRycy9kb3ducmV2LnhtbERPy2rCQBTdF/oPwy10U3RiFlKio0iD&#10;IhTBRzbZXTK3STRzJ2TGJP69sxC6PJz3cj2aRvTUudqygtk0AkFcWF1zqSC7bCffIJxH1thYJgUP&#10;crBevb8tMdF24BP1Z1+KEMIuQQWV920ipSsqMuimtiUO3J/tDPoAu1LqDocQbhoZR9FcGqw5NFTY&#10;0k9Fxe18NwoOp112y+U9jcd683XF3zS/HlOlPj/GzQKEp9H/i1/uvVYQh/XhS/gBcvU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oSM5sIAAADbAAAADwAAAAAAAAAAAAAA&#10;AAChAgAAZHJzL2Rvd25yZXYueG1sUEsFBgAAAAAEAAQA+QAAAJAD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4EC9" w:rsidRDefault="00574EC9">
      <w:pPr>
        <w:spacing w:after="0" w:line="240" w:lineRule="auto"/>
      </w:pPr>
      <w:r>
        <w:separator/>
      </w:r>
    </w:p>
  </w:footnote>
  <w:footnote w:type="continuationSeparator" w:id="0">
    <w:p w:rsidR="00574EC9" w:rsidRDefault="00574E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5324" w:rsidRDefault="00955324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D39C87" wp14:editId="7B9F3998">
              <wp:simplePos x="0" y="0"/>
              <wp:positionH relativeFrom="column">
                <wp:align>center</wp:align>
              </wp:positionH>
              <wp:positionV relativeFrom="page">
                <wp:posOffset>914400</wp:posOffset>
              </wp:positionV>
              <wp:extent cx="5943600" cy="0"/>
              <wp:effectExtent l="0" t="0" r="19050" b="19050"/>
              <wp:wrapNone/>
              <wp:docPr id="7" name="Straight Connector 7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accent5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FEA7148" id="Straight Connector 7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text;mso-position-vertical:absolute;mso-position-vertical-relative:page;mso-width-percent:0;mso-width-relative:margin" from="0,1in" to="468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" strokecolor="#4472c4 [3208]" strokeweight="1pt">
              <v:stroke joinstyle="miter"/>
              <w10:wrap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B27C13"/>
    <w:multiLevelType w:val="hybridMultilevel"/>
    <w:tmpl w:val="9C108676"/>
    <w:lvl w:ilvl="0" w:tplc="E5849D52">
      <w:start w:val="1"/>
      <w:numFmt w:val="decimal"/>
      <w:lvlText w:val="%1."/>
      <w:lvlJc w:val="left"/>
      <w:pPr>
        <w:ind w:left="720" w:hanging="360"/>
      </w:pPr>
      <w:rPr>
        <w:color w:val="4472C4" w:themeColor="accent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691E62"/>
    <w:multiLevelType w:val="hybridMultilevel"/>
    <w:tmpl w:val="053AEFFE"/>
    <w:lvl w:ilvl="0" w:tplc="AE70A34C">
      <w:numFmt w:val="bullet"/>
      <w:lvlText w:val=""/>
      <w:lvlJc w:val="left"/>
      <w:pPr>
        <w:ind w:left="720" w:hanging="360"/>
      </w:pPr>
      <w:rPr>
        <w:rFonts w:ascii="Symbol" w:eastAsia="MS Mincho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removePersonalInformation/>
  <w:removeDateAndTime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ACF"/>
    <w:rsid w:val="00005C5D"/>
    <w:rsid w:val="00072CD8"/>
    <w:rsid w:val="000736B3"/>
    <w:rsid w:val="000A19D4"/>
    <w:rsid w:val="000B5FBB"/>
    <w:rsid w:val="000C72D5"/>
    <w:rsid w:val="000E5D4A"/>
    <w:rsid w:val="00137501"/>
    <w:rsid w:val="00163AF3"/>
    <w:rsid w:val="00184956"/>
    <w:rsid w:val="00207745"/>
    <w:rsid w:val="002255D9"/>
    <w:rsid w:val="00277C71"/>
    <w:rsid w:val="0029540C"/>
    <w:rsid w:val="002A7A60"/>
    <w:rsid w:val="002B2E03"/>
    <w:rsid w:val="00314C7F"/>
    <w:rsid w:val="00331E17"/>
    <w:rsid w:val="00367074"/>
    <w:rsid w:val="00391915"/>
    <w:rsid w:val="00394F9D"/>
    <w:rsid w:val="003E3ACF"/>
    <w:rsid w:val="00473DD2"/>
    <w:rsid w:val="004742C2"/>
    <w:rsid w:val="00486ACF"/>
    <w:rsid w:val="004D0B8A"/>
    <w:rsid w:val="004D5A18"/>
    <w:rsid w:val="00574EC9"/>
    <w:rsid w:val="005F4397"/>
    <w:rsid w:val="006014C2"/>
    <w:rsid w:val="00654A6A"/>
    <w:rsid w:val="00676866"/>
    <w:rsid w:val="00692D51"/>
    <w:rsid w:val="006B0C4D"/>
    <w:rsid w:val="006B5624"/>
    <w:rsid w:val="006C32AE"/>
    <w:rsid w:val="006F3503"/>
    <w:rsid w:val="00721819"/>
    <w:rsid w:val="00724CC3"/>
    <w:rsid w:val="0073139E"/>
    <w:rsid w:val="00740055"/>
    <w:rsid w:val="00772ECC"/>
    <w:rsid w:val="00773DA9"/>
    <w:rsid w:val="00793AAD"/>
    <w:rsid w:val="00797BDB"/>
    <w:rsid w:val="007D3BCA"/>
    <w:rsid w:val="007E5335"/>
    <w:rsid w:val="0080059E"/>
    <w:rsid w:val="00805CBF"/>
    <w:rsid w:val="00822743"/>
    <w:rsid w:val="008629B8"/>
    <w:rsid w:val="00891700"/>
    <w:rsid w:val="008C4492"/>
    <w:rsid w:val="008D200D"/>
    <w:rsid w:val="00905E66"/>
    <w:rsid w:val="0091347B"/>
    <w:rsid w:val="009178D6"/>
    <w:rsid w:val="00955324"/>
    <w:rsid w:val="00963E7D"/>
    <w:rsid w:val="0096726B"/>
    <w:rsid w:val="009C15D5"/>
    <w:rsid w:val="00A067B5"/>
    <w:rsid w:val="00A108D5"/>
    <w:rsid w:val="00A37DAF"/>
    <w:rsid w:val="00A4712C"/>
    <w:rsid w:val="00A5390F"/>
    <w:rsid w:val="00A56FBC"/>
    <w:rsid w:val="00A5762B"/>
    <w:rsid w:val="00A6782C"/>
    <w:rsid w:val="00AB41E9"/>
    <w:rsid w:val="00B26D15"/>
    <w:rsid w:val="00B27BE6"/>
    <w:rsid w:val="00B50662"/>
    <w:rsid w:val="00B75C62"/>
    <w:rsid w:val="00BB0FDF"/>
    <w:rsid w:val="00BB2A6E"/>
    <w:rsid w:val="00C17D9A"/>
    <w:rsid w:val="00C27914"/>
    <w:rsid w:val="00C850E1"/>
    <w:rsid w:val="00C87610"/>
    <w:rsid w:val="00CC091A"/>
    <w:rsid w:val="00CD56F3"/>
    <w:rsid w:val="00CF0D9E"/>
    <w:rsid w:val="00D05F18"/>
    <w:rsid w:val="00D9511D"/>
    <w:rsid w:val="00DB535B"/>
    <w:rsid w:val="00DC4CF1"/>
    <w:rsid w:val="00DE0602"/>
    <w:rsid w:val="00DF4D1F"/>
    <w:rsid w:val="00E16CA5"/>
    <w:rsid w:val="00E44531"/>
    <w:rsid w:val="00E7070A"/>
    <w:rsid w:val="00E73347"/>
    <w:rsid w:val="00E948B1"/>
    <w:rsid w:val="00EA3345"/>
    <w:rsid w:val="00EA4888"/>
    <w:rsid w:val="00ED6831"/>
    <w:rsid w:val="00F05219"/>
    <w:rsid w:val="00F43D21"/>
    <w:rsid w:val="00FC3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4531"/>
    <w:rPr>
      <w:color w:val="595959" w:themeColor="text1" w:themeTint="A6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800" w:after="40" w:line="240" w:lineRule="auto"/>
      <w:outlineLvl w:val="0"/>
    </w:pPr>
    <w:rPr>
      <w:rFonts w:asciiTheme="majorHAnsi" w:eastAsiaTheme="majorEastAsia" w:hAnsiTheme="majorHAnsi" w:cstheme="majorBidi"/>
      <w:color w:val="4472C4" w:themeColor="accent5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pBdr>
        <w:top w:val="single" w:sz="4" w:space="1" w:color="4472C4" w:themeColor="accent5"/>
      </w:pBdr>
      <w:spacing w:before="200" w:after="60" w:line="240" w:lineRule="auto"/>
      <w:outlineLvl w:val="1"/>
    </w:pPr>
    <w:rPr>
      <w:rFonts w:asciiTheme="majorHAnsi" w:eastAsiaTheme="majorEastAsia" w:hAnsiTheme="majorHAnsi" w:cstheme="majorBidi"/>
      <w:color w:val="4472C4" w:themeColor="accent5"/>
      <w:kern w:val="28"/>
      <w:sz w:val="32"/>
      <w:szCs w:val="32"/>
      <w14:ligatures w14:val="standar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4472C4" w:themeColor="accent5"/>
      <w:kern w:val="28"/>
      <w:sz w:val="52"/>
      <w:szCs w:val="52"/>
      <w14:ligatures w14:val="standard"/>
      <w14:numForm w14:val="oldSty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4472C4" w:themeColor="accent5"/>
      <w:kern w:val="28"/>
      <w:sz w:val="32"/>
      <w:szCs w:val="32"/>
      <w14:ligatures w14:val="standard"/>
    </w:rPr>
  </w:style>
  <w:style w:type="paragraph" w:styleId="ListParagraph">
    <w:name w:val="List Paragraph"/>
    <w:basedOn w:val="Normal"/>
    <w:link w:val="ListParagraphChar"/>
    <w:uiPriority w:val="34"/>
    <w:qFormat/>
    <w:pPr>
      <w:spacing w:after="240" w:line="240" w:lineRule="auto"/>
      <w:ind w:left="720" w:hanging="288"/>
      <w:contextualSpacing/>
    </w:pPr>
    <w:rPr>
      <w:rFonts w:eastAsia="MS Mincho"/>
      <w:color w:val="404040" w:themeColor="text1" w:themeTint="BF"/>
      <w:kern w:val="20"/>
      <w14:ligatures w14:val="standard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Pr>
      <w:rFonts w:eastAsia="MS Mincho"/>
      <w:color w:val="404040" w:themeColor="text1" w:themeTint="BF"/>
      <w:kern w:val="20"/>
      <w14:ligatures w14:val="standard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after="160" w:line="240" w:lineRule="auto"/>
    </w:pPr>
    <w:rPr>
      <w:rFonts w:ascii="Arial" w:eastAsia="MS Mincho" w:hAnsi="Arial" w:cs="Arial"/>
      <w:color w:val="484848"/>
      <w:kern w:val="20"/>
      <w:sz w:val="20"/>
      <w:szCs w:val="20"/>
      <w14:ligatures w14:val="standard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Arial" w:eastAsia="MS Mincho" w:hAnsi="Arial" w:cs="Arial"/>
      <w:color w:val="484848"/>
      <w:kern w:val="20"/>
      <w:sz w:val="20"/>
      <w:szCs w:val="20"/>
      <w14:ligatures w14:val="standard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Strong">
    <w:name w:val="Strong"/>
    <w:basedOn w:val="DefaultParagraphFont"/>
    <w:uiPriority w:val="22"/>
    <w:qFormat/>
    <w:rPr>
      <w:b/>
      <w:bC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Pr>
      <w:i w:val="0"/>
      <w:iCs w:val="0"/>
      <w:color w:val="4472C4" w:themeColor="accent5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404040" w:themeColor="text1" w:themeTint="BF"/>
      <w:sz w:val="24"/>
      <w:szCs w:val="24"/>
    </w:rPr>
  </w:style>
  <w:style w:type="table" w:customStyle="1" w:styleId="ListTable4-Accent11">
    <w:name w:val="List Table 4 - Accent 11"/>
    <w:basedOn w:val="TableNormal"/>
    <w:uiPriority w:val="49"/>
    <w:pPr>
      <w:spacing w:after="0" w:line="240" w:lineRule="auto"/>
    </w:pPr>
    <w:rPr>
      <w:rFonts w:eastAsia="MS Mincho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Instructions">
    <w:name w:val="Instructions"/>
    <w:basedOn w:val="Normal"/>
    <w:qFormat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pPr>
      <w:spacing w:after="200"/>
    </w:pPr>
    <w:rPr>
      <w:rFonts w:asciiTheme="minorHAnsi" w:eastAsiaTheme="minorEastAsia" w:hAnsiTheme="minorHAnsi" w:cstheme="minorBidi"/>
      <w:b/>
      <w:bCs/>
      <w:color w:val="auto"/>
      <w:kern w:val="0"/>
      <w14:ligatures w14:val="none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Arial" w:eastAsia="MS Mincho" w:hAnsi="Arial" w:cs="Arial"/>
      <w:b/>
      <w:bCs/>
      <w:color w:val="484848"/>
      <w:kern w:val="20"/>
      <w:sz w:val="20"/>
      <w:szCs w:val="20"/>
      <w14:ligatures w14:val="standard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customStyle="1" w:styleId="UI">
    <w:name w:val="UI"/>
    <w:basedOn w:val="Normal"/>
    <w:qFormat/>
    <w:rPr>
      <w:b/>
      <w:bCs/>
      <w:color w:val="auto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F43D2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D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4C7F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14C7F"/>
    <w:rPr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fif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pa_smurf\AppData\Roaming\Microsoft\Templates\Welcome%20to%20Word%20201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4859B9C-6203-4B82-8AB2-6504B135F3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ED7208-DCDA-47E6-88E1-54D56125A5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1C23AB-CFBF-417A-B773-C0D8D95A840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 2013.dotx</Template>
  <TotalTime>0</TotalTime>
  <Pages>31</Pages>
  <Words>7444</Words>
  <Characters>42432</Characters>
  <Application>Microsoft Office Word</Application>
  <DocSecurity>0</DocSecurity>
  <Lines>353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2023-12-02T12:00:00Z</dcterms:created>
  <dcterms:modified xsi:type="dcterms:W3CDTF">2023-12-04T09:54:00Z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